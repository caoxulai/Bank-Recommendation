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0155" w:rsidRDefault="00ED0155" w:rsidP="00ED0155">
      <w:pPr>
        <w:spacing w:after="0" w:line="240" w:lineRule="auto"/>
        <w:rPr>
          <w:b/>
          <w:sz w:val="24"/>
        </w:rPr>
      </w:pPr>
    </w:p>
    <w:p w:rsidR="00CC71EB" w:rsidRPr="00CC71EB" w:rsidRDefault="00ED0155" w:rsidP="00A578CA">
      <w:pPr>
        <w:rPr>
          <w:color w:val="2E74B5" w:themeColor="accent1" w:themeShade="BF"/>
          <w:sz w:val="36"/>
          <w:szCs w:val="36"/>
        </w:rPr>
      </w:pPr>
      <w:r w:rsidRPr="00CC71EB">
        <w:rPr>
          <w:b/>
          <w:color w:val="2E74B5" w:themeColor="accent1" w:themeShade="BF"/>
          <w:sz w:val="36"/>
          <w:szCs w:val="36"/>
        </w:rPr>
        <w:t>Project Name:</w:t>
      </w:r>
      <w:r w:rsidRPr="00CC71EB">
        <w:rPr>
          <w:color w:val="2E74B5" w:themeColor="accent1" w:themeShade="BF"/>
          <w:sz w:val="36"/>
          <w:szCs w:val="36"/>
        </w:rPr>
        <w:t xml:space="preserve">  </w:t>
      </w:r>
      <w:r w:rsidR="00FC4EA4">
        <w:rPr>
          <w:color w:val="2E74B5" w:themeColor="accent1" w:themeShade="BF"/>
          <w:sz w:val="36"/>
          <w:szCs w:val="36"/>
        </w:rPr>
        <w:t xml:space="preserve">Marketing Optimization </w:t>
      </w:r>
      <w:r w:rsidR="00966FAF">
        <w:rPr>
          <w:color w:val="2E74B5" w:themeColor="accent1" w:themeShade="BF"/>
          <w:sz w:val="36"/>
          <w:szCs w:val="36"/>
        </w:rPr>
        <w:t>Project</w:t>
      </w:r>
    </w:p>
    <w:sdt>
      <w:sdtPr>
        <w:rPr>
          <w:rFonts w:asciiTheme="minorHAnsi" w:eastAsiaTheme="minorHAnsi" w:hAnsiTheme="minorHAnsi" w:cstheme="minorBidi"/>
          <w:color w:val="auto"/>
          <w:sz w:val="22"/>
          <w:szCs w:val="22"/>
          <w:lang w:val="en-CA"/>
        </w:rPr>
        <w:id w:val="-1806844915"/>
        <w:docPartObj>
          <w:docPartGallery w:val="Table of Contents"/>
          <w:docPartUnique/>
        </w:docPartObj>
      </w:sdtPr>
      <w:sdtEndPr>
        <w:rPr>
          <w:rFonts w:eastAsia="SimSun"/>
          <w:b/>
          <w:bCs/>
          <w:noProof/>
        </w:rPr>
      </w:sdtEndPr>
      <w:sdtContent>
        <w:p w:rsidR="00CC71EB" w:rsidRDefault="00CC71EB">
          <w:pPr>
            <w:pStyle w:val="TOCHeading"/>
          </w:pPr>
          <w:r>
            <w:t>Contents</w:t>
          </w:r>
        </w:p>
        <w:p w:rsidR="00334416" w:rsidRDefault="00CC71EB">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428795880" w:history="1">
            <w:r w:rsidR="00334416" w:rsidRPr="00317283">
              <w:rPr>
                <w:rStyle w:val="Hyperlink"/>
                <w:noProof/>
              </w:rPr>
              <w:t>Executive Summary</w:t>
            </w:r>
            <w:r w:rsidR="00334416">
              <w:rPr>
                <w:noProof/>
                <w:webHidden/>
              </w:rPr>
              <w:tab/>
            </w:r>
            <w:r w:rsidR="00334416">
              <w:rPr>
                <w:noProof/>
                <w:webHidden/>
              </w:rPr>
              <w:fldChar w:fldCharType="begin"/>
            </w:r>
            <w:r w:rsidR="00334416">
              <w:rPr>
                <w:noProof/>
                <w:webHidden/>
              </w:rPr>
              <w:instrText xml:space="preserve"> PAGEREF _Toc428795880 \h </w:instrText>
            </w:r>
            <w:r w:rsidR="00334416">
              <w:rPr>
                <w:noProof/>
                <w:webHidden/>
              </w:rPr>
            </w:r>
            <w:r w:rsidR="00334416">
              <w:rPr>
                <w:noProof/>
                <w:webHidden/>
              </w:rPr>
              <w:fldChar w:fldCharType="separate"/>
            </w:r>
            <w:r w:rsidR="00734736">
              <w:rPr>
                <w:noProof/>
                <w:webHidden/>
              </w:rPr>
              <w:t>3</w:t>
            </w:r>
            <w:r w:rsidR="00334416">
              <w:rPr>
                <w:noProof/>
                <w:webHidden/>
              </w:rPr>
              <w:fldChar w:fldCharType="end"/>
            </w:r>
          </w:hyperlink>
        </w:p>
        <w:p w:rsidR="00334416" w:rsidRDefault="00703FAC">
          <w:pPr>
            <w:pStyle w:val="TOC1"/>
            <w:tabs>
              <w:tab w:val="right" w:leader="dot" w:pos="9350"/>
            </w:tabs>
            <w:rPr>
              <w:rFonts w:eastAsiaTheme="minorEastAsia"/>
              <w:noProof/>
              <w:lang w:val="en-US"/>
            </w:rPr>
          </w:pPr>
          <w:hyperlink w:anchor="_Toc428795881" w:history="1">
            <w:r w:rsidR="00334416" w:rsidRPr="00317283">
              <w:rPr>
                <w:rStyle w:val="Hyperlink"/>
                <w:noProof/>
              </w:rPr>
              <w:t>Overview</w:t>
            </w:r>
            <w:r w:rsidR="00334416">
              <w:rPr>
                <w:noProof/>
                <w:webHidden/>
              </w:rPr>
              <w:tab/>
            </w:r>
            <w:r w:rsidR="00334416">
              <w:rPr>
                <w:noProof/>
                <w:webHidden/>
              </w:rPr>
              <w:fldChar w:fldCharType="begin"/>
            </w:r>
            <w:r w:rsidR="00334416">
              <w:rPr>
                <w:noProof/>
                <w:webHidden/>
              </w:rPr>
              <w:instrText xml:space="preserve"> PAGEREF _Toc428795881 \h </w:instrText>
            </w:r>
            <w:r w:rsidR="00334416">
              <w:rPr>
                <w:noProof/>
                <w:webHidden/>
              </w:rPr>
            </w:r>
            <w:r w:rsidR="00334416">
              <w:rPr>
                <w:noProof/>
                <w:webHidden/>
              </w:rPr>
              <w:fldChar w:fldCharType="separate"/>
            </w:r>
            <w:r w:rsidR="00734736">
              <w:rPr>
                <w:noProof/>
                <w:webHidden/>
              </w:rPr>
              <w:t>4</w:t>
            </w:r>
            <w:r w:rsidR="00334416">
              <w:rPr>
                <w:noProof/>
                <w:webHidden/>
              </w:rPr>
              <w:fldChar w:fldCharType="end"/>
            </w:r>
          </w:hyperlink>
        </w:p>
        <w:p w:rsidR="00334416" w:rsidRDefault="00703FAC">
          <w:pPr>
            <w:pStyle w:val="TOC1"/>
            <w:tabs>
              <w:tab w:val="right" w:leader="dot" w:pos="9350"/>
            </w:tabs>
            <w:rPr>
              <w:rFonts w:eastAsiaTheme="minorEastAsia"/>
              <w:noProof/>
              <w:lang w:val="en-US"/>
            </w:rPr>
          </w:pPr>
          <w:hyperlink w:anchor="_Toc428795882" w:history="1">
            <w:r w:rsidR="00334416" w:rsidRPr="00317283">
              <w:rPr>
                <w:rStyle w:val="Hyperlink"/>
                <w:noProof/>
              </w:rPr>
              <w:t>Goal</w:t>
            </w:r>
            <w:r w:rsidR="00334416">
              <w:rPr>
                <w:noProof/>
                <w:webHidden/>
              </w:rPr>
              <w:tab/>
            </w:r>
            <w:r w:rsidR="00334416">
              <w:rPr>
                <w:noProof/>
                <w:webHidden/>
              </w:rPr>
              <w:fldChar w:fldCharType="begin"/>
            </w:r>
            <w:r w:rsidR="00334416">
              <w:rPr>
                <w:noProof/>
                <w:webHidden/>
              </w:rPr>
              <w:instrText xml:space="preserve"> PAGEREF _Toc428795882 \h </w:instrText>
            </w:r>
            <w:r w:rsidR="00334416">
              <w:rPr>
                <w:noProof/>
                <w:webHidden/>
              </w:rPr>
            </w:r>
            <w:r w:rsidR="00334416">
              <w:rPr>
                <w:noProof/>
                <w:webHidden/>
              </w:rPr>
              <w:fldChar w:fldCharType="separate"/>
            </w:r>
            <w:r w:rsidR="00734736">
              <w:rPr>
                <w:noProof/>
                <w:webHidden/>
              </w:rPr>
              <w:t>4</w:t>
            </w:r>
            <w:r w:rsidR="00334416">
              <w:rPr>
                <w:noProof/>
                <w:webHidden/>
              </w:rPr>
              <w:fldChar w:fldCharType="end"/>
            </w:r>
          </w:hyperlink>
        </w:p>
        <w:p w:rsidR="00334416" w:rsidRDefault="00703FAC">
          <w:pPr>
            <w:pStyle w:val="TOC1"/>
            <w:tabs>
              <w:tab w:val="right" w:leader="dot" w:pos="9350"/>
            </w:tabs>
            <w:rPr>
              <w:rFonts w:eastAsiaTheme="minorEastAsia"/>
              <w:noProof/>
              <w:lang w:val="en-US"/>
            </w:rPr>
          </w:pPr>
          <w:hyperlink w:anchor="_Toc428795883" w:history="1">
            <w:r w:rsidR="00334416" w:rsidRPr="00317283">
              <w:rPr>
                <w:rStyle w:val="Hyperlink"/>
                <w:noProof/>
              </w:rPr>
              <w:t>Scope</w:t>
            </w:r>
            <w:r w:rsidR="00334416">
              <w:rPr>
                <w:noProof/>
                <w:webHidden/>
              </w:rPr>
              <w:tab/>
            </w:r>
            <w:r w:rsidR="00334416">
              <w:rPr>
                <w:noProof/>
                <w:webHidden/>
              </w:rPr>
              <w:fldChar w:fldCharType="begin"/>
            </w:r>
            <w:r w:rsidR="00334416">
              <w:rPr>
                <w:noProof/>
                <w:webHidden/>
              </w:rPr>
              <w:instrText xml:space="preserve"> PAGEREF _Toc428795883 \h </w:instrText>
            </w:r>
            <w:r w:rsidR="00334416">
              <w:rPr>
                <w:noProof/>
                <w:webHidden/>
              </w:rPr>
            </w:r>
            <w:r w:rsidR="00334416">
              <w:rPr>
                <w:noProof/>
                <w:webHidden/>
              </w:rPr>
              <w:fldChar w:fldCharType="separate"/>
            </w:r>
            <w:r w:rsidR="00734736">
              <w:rPr>
                <w:noProof/>
                <w:webHidden/>
              </w:rPr>
              <w:t>4</w:t>
            </w:r>
            <w:r w:rsidR="00334416">
              <w:rPr>
                <w:noProof/>
                <w:webHidden/>
              </w:rPr>
              <w:fldChar w:fldCharType="end"/>
            </w:r>
          </w:hyperlink>
        </w:p>
        <w:p w:rsidR="00334416" w:rsidRDefault="00703FAC">
          <w:pPr>
            <w:pStyle w:val="TOC1"/>
            <w:tabs>
              <w:tab w:val="right" w:leader="dot" w:pos="9350"/>
            </w:tabs>
            <w:rPr>
              <w:rFonts w:eastAsiaTheme="minorEastAsia"/>
              <w:noProof/>
              <w:lang w:val="en-US"/>
            </w:rPr>
          </w:pPr>
          <w:hyperlink w:anchor="_Toc428795884" w:history="1">
            <w:r w:rsidR="00334416" w:rsidRPr="00317283">
              <w:rPr>
                <w:rStyle w:val="Hyperlink"/>
                <w:noProof/>
              </w:rPr>
              <w:t>Team</w:t>
            </w:r>
            <w:r w:rsidR="00334416">
              <w:rPr>
                <w:noProof/>
                <w:webHidden/>
              </w:rPr>
              <w:tab/>
            </w:r>
            <w:r w:rsidR="00334416">
              <w:rPr>
                <w:noProof/>
                <w:webHidden/>
              </w:rPr>
              <w:fldChar w:fldCharType="begin"/>
            </w:r>
            <w:r w:rsidR="00334416">
              <w:rPr>
                <w:noProof/>
                <w:webHidden/>
              </w:rPr>
              <w:instrText xml:space="preserve"> PAGEREF _Toc428795884 \h </w:instrText>
            </w:r>
            <w:r w:rsidR="00334416">
              <w:rPr>
                <w:noProof/>
                <w:webHidden/>
              </w:rPr>
            </w:r>
            <w:r w:rsidR="00334416">
              <w:rPr>
                <w:noProof/>
                <w:webHidden/>
              </w:rPr>
              <w:fldChar w:fldCharType="separate"/>
            </w:r>
            <w:r w:rsidR="00734736">
              <w:rPr>
                <w:noProof/>
                <w:webHidden/>
              </w:rPr>
              <w:t>4</w:t>
            </w:r>
            <w:r w:rsidR="00334416">
              <w:rPr>
                <w:noProof/>
                <w:webHidden/>
              </w:rPr>
              <w:fldChar w:fldCharType="end"/>
            </w:r>
          </w:hyperlink>
        </w:p>
        <w:p w:rsidR="00334416" w:rsidRDefault="00703FAC">
          <w:pPr>
            <w:pStyle w:val="TOC1"/>
            <w:tabs>
              <w:tab w:val="right" w:leader="dot" w:pos="9350"/>
            </w:tabs>
            <w:rPr>
              <w:rFonts w:eastAsiaTheme="minorEastAsia"/>
              <w:noProof/>
              <w:lang w:val="en-US"/>
            </w:rPr>
          </w:pPr>
          <w:hyperlink w:anchor="_Toc428795885" w:history="1">
            <w:r w:rsidR="00334416" w:rsidRPr="00317283">
              <w:rPr>
                <w:rStyle w:val="Hyperlink"/>
                <w:noProof/>
              </w:rPr>
              <w:t>Due Date</w:t>
            </w:r>
            <w:r w:rsidR="00334416">
              <w:rPr>
                <w:noProof/>
                <w:webHidden/>
              </w:rPr>
              <w:tab/>
            </w:r>
            <w:r w:rsidR="00334416">
              <w:rPr>
                <w:noProof/>
                <w:webHidden/>
              </w:rPr>
              <w:fldChar w:fldCharType="begin"/>
            </w:r>
            <w:r w:rsidR="00334416">
              <w:rPr>
                <w:noProof/>
                <w:webHidden/>
              </w:rPr>
              <w:instrText xml:space="preserve"> PAGEREF _Toc428795885 \h </w:instrText>
            </w:r>
            <w:r w:rsidR="00334416">
              <w:rPr>
                <w:noProof/>
                <w:webHidden/>
              </w:rPr>
            </w:r>
            <w:r w:rsidR="00334416">
              <w:rPr>
                <w:noProof/>
                <w:webHidden/>
              </w:rPr>
              <w:fldChar w:fldCharType="separate"/>
            </w:r>
            <w:r w:rsidR="00734736">
              <w:rPr>
                <w:noProof/>
                <w:webHidden/>
              </w:rPr>
              <w:t>4</w:t>
            </w:r>
            <w:r w:rsidR="00334416">
              <w:rPr>
                <w:noProof/>
                <w:webHidden/>
              </w:rPr>
              <w:fldChar w:fldCharType="end"/>
            </w:r>
          </w:hyperlink>
        </w:p>
        <w:p w:rsidR="00334416" w:rsidRDefault="00703FAC">
          <w:pPr>
            <w:pStyle w:val="TOC1"/>
            <w:tabs>
              <w:tab w:val="right" w:leader="dot" w:pos="9350"/>
            </w:tabs>
            <w:rPr>
              <w:rFonts w:eastAsiaTheme="minorEastAsia"/>
              <w:noProof/>
              <w:lang w:val="en-US"/>
            </w:rPr>
          </w:pPr>
          <w:hyperlink w:anchor="_Toc428795886" w:history="1">
            <w:r w:rsidR="00334416" w:rsidRPr="00317283">
              <w:rPr>
                <w:rStyle w:val="Hyperlink"/>
                <w:noProof/>
              </w:rPr>
              <w:t>Project Plan</w:t>
            </w:r>
            <w:r w:rsidR="00334416">
              <w:rPr>
                <w:noProof/>
                <w:webHidden/>
              </w:rPr>
              <w:tab/>
            </w:r>
            <w:r w:rsidR="00334416">
              <w:rPr>
                <w:noProof/>
                <w:webHidden/>
              </w:rPr>
              <w:fldChar w:fldCharType="begin"/>
            </w:r>
            <w:r w:rsidR="00334416">
              <w:rPr>
                <w:noProof/>
                <w:webHidden/>
              </w:rPr>
              <w:instrText xml:space="preserve"> PAGEREF _Toc428795886 \h </w:instrText>
            </w:r>
            <w:r w:rsidR="00334416">
              <w:rPr>
                <w:noProof/>
                <w:webHidden/>
              </w:rPr>
            </w:r>
            <w:r w:rsidR="00334416">
              <w:rPr>
                <w:noProof/>
                <w:webHidden/>
              </w:rPr>
              <w:fldChar w:fldCharType="separate"/>
            </w:r>
            <w:r w:rsidR="00734736">
              <w:rPr>
                <w:noProof/>
                <w:webHidden/>
              </w:rPr>
              <w:t>5</w:t>
            </w:r>
            <w:r w:rsidR="00334416">
              <w:rPr>
                <w:noProof/>
                <w:webHidden/>
              </w:rPr>
              <w:fldChar w:fldCharType="end"/>
            </w:r>
          </w:hyperlink>
        </w:p>
        <w:p w:rsidR="00334416" w:rsidRDefault="00703FAC">
          <w:pPr>
            <w:pStyle w:val="TOC1"/>
            <w:tabs>
              <w:tab w:val="right" w:leader="dot" w:pos="9350"/>
            </w:tabs>
            <w:rPr>
              <w:rFonts w:eastAsiaTheme="minorEastAsia"/>
              <w:noProof/>
              <w:lang w:val="en-US"/>
            </w:rPr>
          </w:pPr>
          <w:hyperlink w:anchor="_Toc428795887" w:history="1">
            <w:r w:rsidR="00334416" w:rsidRPr="00317283">
              <w:rPr>
                <w:rStyle w:val="Hyperlink"/>
                <w:noProof/>
              </w:rPr>
              <w:t>Phase 1 – Methodology and Model</w:t>
            </w:r>
            <w:r w:rsidR="00334416">
              <w:rPr>
                <w:noProof/>
                <w:webHidden/>
              </w:rPr>
              <w:tab/>
            </w:r>
            <w:r w:rsidR="00334416">
              <w:rPr>
                <w:noProof/>
                <w:webHidden/>
              </w:rPr>
              <w:fldChar w:fldCharType="begin"/>
            </w:r>
            <w:r w:rsidR="00334416">
              <w:rPr>
                <w:noProof/>
                <w:webHidden/>
              </w:rPr>
              <w:instrText xml:space="preserve"> PAGEREF _Toc428795887 \h </w:instrText>
            </w:r>
            <w:r w:rsidR="00334416">
              <w:rPr>
                <w:noProof/>
                <w:webHidden/>
              </w:rPr>
            </w:r>
            <w:r w:rsidR="00334416">
              <w:rPr>
                <w:noProof/>
                <w:webHidden/>
              </w:rPr>
              <w:fldChar w:fldCharType="separate"/>
            </w:r>
            <w:r w:rsidR="00734736">
              <w:rPr>
                <w:noProof/>
                <w:webHidden/>
              </w:rPr>
              <w:t>5</w:t>
            </w:r>
            <w:r w:rsidR="00334416">
              <w:rPr>
                <w:noProof/>
                <w:webHidden/>
              </w:rPr>
              <w:fldChar w:fldCharType="end"/>
            </w:r>
          </w:hyperlink>
        </w:p>
        <w:p w:rsidR="00334416" w:rsidRDefault="00703FAC">
          <w:pPr>
            <w:pStyle w:val="TOC2"/>
            <w:tabs>
              <w:tab w:val="left" w:pos="660"/>
              <w:tab w:val="right" w:leader="dot" w:pos="9350"/>
            </w:tabs>
            <w:rPr>
              <w:rFonts w:eastAsiaTheme="minorEastAsia"/>
              <w:noProof/>
              <w:lang w:val="en-US"/>
            </w:rPr>
          </w:pPr>
          <w:hyperlink w:anchor="_Toc428795888" w:history="1">
            <w:r w:rsidR="00334416" w:rsidRPr="00317283">
              <w:rPr>
                <w:rStyle w:val="Hyperlink"/>
                <w:noProof/>
              </w:rPr>
              <w:t>1.</w:t>
            </w:r>
            <w:r w:rsidR="00334416">
              <w:rPr>
                <w:rFonts w:eastAsiaTheme="minorEastAsia"/>
                <w:noProof/>
                <w:lang w:val="en-US"/>
              </w:rPr>
              <w:tab/>
            </w:r>
            <w:r w:rsidR="00334416" w:rsidRPr="00317283">
              <w:rPr>
                <w:rStyle w:val="Hyperlink"/>
                <w:noProof/>
              </w:rPr>
              <w:t>Customer Recognition</w:t>
            </w:r>
            <w:r w:rsidR="00334416">
              <w:rPr>
                <w:noProof/>
                <w:webHidden/>
              </w:rPr>
              <w:tab/>
            </w:r>
            <w:r w:rsidR="00334416">
              <w:rPr>
                <w:noProof/>
                <w:webHidden/>
              </w:rPr>
              <w:fldChar w:fldCharType="begin"/>
            </w:r>
            <w:r w:rsidR="00334416">
              <w:rPr>
                <w:noProof/>
                <w:webHidden/>
              </w:rPr>
              <w:instrText xml:space="preserve"> PAGEREF _Toc428795888 \h </w:instrText>
            </w:r>
            <w:r w:rsidR="00334416">
              <w:rPr>
                <w:noProof/>
                <w:webHidden/>
              </w:rPr>
            </w:r>
            <w:r w:rsidR="00334416">
              <w:rPr>
                <w:noProof/>
                <w:webHidden/>
              </w:rPr>
              <w:fldChar w:fldCharType="separate"/>
            </w:r>
            <w:r w:rsidR="00734736">
              <w:rPr>
                <w:noProof/>
                <w:webHidden/>
              </w:rPr>
              <w:t>6</w:t>
            </w:r>
            <w:r w:rsidR="00334416">
              <w:rPr>
                <w:noProof/>
                <w:webHidden/>
              </w:rPr>
              <w:fldChar w:fldCharType="end"/>
            </w:r>
          </w:hyperlink>
        </w:p>
        <w:p w:rsidR="00334416" w:rsidRDefault="00703FAC">
          <w:pPr>
            <w:pStyle w:val="TOC3"/>
            <w:tabs>
              <w:tab w:val="right" w:leader="dot" w:pos="9350"/>
            </w:tabs>
            <w:rPr>
              <w:rFonts w:eastAsiaTheme="minorEastAsia"/>
              <w:noProof/>
              <w:lang w:val="en-US"/>
            </w:rPr>
          </w:pPr>
          <w:hyperlink w:anchor="_Toc428795889" w:history="1">
            <w:r w:rsidR="00334416" w:rsidRPr="00317283">
              <w:rPr>
                <w:rStyle w:val="Hyperlink"/>
                <w:noProof/>
              </w:rPr>
              <w:t>Challenges</w:t>
            </w:r>
            <w:r w:rsidR="00334416">
              <w:rPr>
                <w:noProof/>
                <w:webHidden/>
              </w:rPr>
              <w:tab/>
            </w:r>
            <w:r w:rsidR="00334416">
              <w:rPr>
                <w:noProof/>
                <w:webHidden/>
              </w:rPr>
              <w:fldChar w:fldCharType="begin"/>
            </w:r>
            <w:r w:rsidR="00334416">
              <w:rPr>
                <w:noProof/>
                <w:webHidden/>
              </w:rPr>
              <w:instrText xml:space="preserve"> PAGEREF _Toc428795889 \h </w:instrText>
            </w:r>
            <w:r w:rsidR="00334416">
              <w:rPr>
                <w:noProof/>
                <w:webHidden/>
              </w:rPr>
            </w:r>
            <w:r w:rsidR="00334416">
              <w:rPr>
                <w:noProof/>
                <w:webHidden/>
              </w:rPr>
              <w:fldChar w:fldCharType="separate"/>
            </w:r>
            <w:r w:rsidR="00734736">
              <w:rPr>
                <w:noProof/>
                <w:webHidden/>
              </w:rPr>
              <w:t>6</w:t>
            </w:r>
            <w:r w:rsidR="00334416">
              <w:rPr>
                <w:noProof/>
                <w:webHidden/>
              </w:rPr>
              <w:fldChar w:fldCharType="end"/>
            </w:r>
          </w:hyperlink>
        </w:p>
        <w:p w:rsidR="00334416" w:rsidRDefault="00703FAC">
          <w:pPr>
            <w:pStyle w:val="TOC2"/>
            <w:tabs>
              <w:tab w:val="left" w:pos="660"/>
              <w:tab w:val="right" w:leader="dot" w:pos="9350"/>
            </w:tabs>
            <w:rPr>
              <w:rFonts w:eastAsiaTheme="minorEastAsia"/>
              <w:noProof/>
              <w:lang w:val="en-US"/>
            </w:rPr>
          </w:pPr>
          <w:hyperlink w:anchor="_Toc428795890" w:history="1">
            <w:r w:rsidR="00334416" w:rsidRPr="00317283">
              <w:rPr>
                <w:rStyle w:val="Hyperlink"/>
                <w:noProof/>
              </w:rPr>
              <w:t>2.</w:t>
            </w:r>
            <w:r w:rsidR="00334416">
              <w:rPr>
                <w:rFonts w:eastAsiaTheme="minorEastAsia"/>
                <w:noProof/>
                <w:lang w:val="en-US"/>
              </w:rPr>
              <w:tab/>
            </w:r>
            <w:r w:rsidR="00334416" w:rsidRPr="00317283">
              <w:rPr>
                <w:rStyle w:val="Hyperlink"/>
                <w:noProof/>
              </w:rPr>
              <w:t>Data Collection</w:t>
            </w:r>
            <w:r w:rsidR="00334416">
              <w:rPr>
                <w:noProof/>
                <w:webHidden/>
              </w:rPr>
              <w:tab/>
            </w:r>
            <w:r w:rsidR="00334416">
              <w:rPr>
                <w:noProof/>
                <w:webHidden/>
              </w:rPr>
              <w:fldChar w:fldCharType="begin"/>
            </w:r>
            <w:r w:rsidR="00334416">
              <w:rPr>
                <w:noProof/>
                <w:webHidden/>
              </w:rPr>
              <w:instrText xml:space="preserve"> PAGEREF _Toc428795890 \h </w:instrText>
            </w:r>
            <w:r w:rsidR="00334416">
              <w:rPr>
                <w:noProof/>
                <w:webHidden/>
              </w:rPr>
            </w:r>
            <w:r w:rsidR="00334416">
              <w:rPr>
                <w:noProof/>
                <w:webHidden/>
              </w:rPr>
              <w:fldChar w:fldCharType="separate"/>
            </w:r>
            <w:r w:rsidR="00734736">
              <w:rPr>
                <w:noProof/>
                <w:webHidden/>
              </w:rPr>
              <w:t>6</w:t>
            </w:r>
            <w:r w:rsidR="00334416">
              <w:rPr>
                <w:noProof/>
                <w:webHidden/>
              </w:rPr>
              <w:fldChar w:fldCharType="end"/>
            </w:r>
          </w:hyperlink>
        </w:p>
        <w:p w:rsidR="00334416" w:rsidRDefault="00703FAC">
          <w:pPr>
            <w:pStyle w:val="TOC3"/>
            <w:tabs>
              <w:tab w:val="right" w:leader="dot" w:pos="9350"/>
            </w:tabs>
            <w:rPr>
              <w:rFonts w:eastAsiaTheme="minorEastAsia"/>
              <w:noProof/>
              <w:lang w:val="en-US"/>
            </w:rPr>
          </w:pPr>
          <w:hyperlink w:anchor="_Toc428795891" w:history="1">
            <w:r w:rsidR="00334416" w:rsidRPr="00317283">
              <w:rPr>
                <w:rStyle w:val="Hyperlink"/>
                <w:noProof/>
              </w:rPr>
              <w:t>Challenges</w:t>
            </w:r>
            <w:r w:rsidR="00334416">
              <w:rPr>
                <w:noProof/>
                <w:webHidden/>
              </w:rPr>
              <w:tab/>
            </w:r>
            <w:r w:rsidR="00334416">
              <w:rPr>
                <w:noProof/>
                <w:webHidden/>
              </w:rPr>
              <w:fldChar w:fldCharType="begin"/>
            </w:r>
            <w:r w:rsidR="00334416">
              <w:rPr>
                <w:noProof/>
                <w:webHidden/>
              </w:rPr>
              <w:instrText xml:space="preserve"> PAGEREF _Toc428795891 \h </w:instrText>
            </w:r>
            <w:r w:rsidR="00334416">
              <w:rPr>
                <w:noProof/>
                <w:webHidden/>
              </w:rPr>
            </w:r>
            <w:r w:rsidR="00334416">
              <w:rPr>
                <w:noProof/>
                <w:webHidden/>
              </w:rPr>
              <w:fldChar w:fldCharType="separate"/>
            </w:r>
            <w:r w:rsidR="00734736">
              <w:rPr>
                <w:noProof/>
                <w:webHidden/>
              </w:rPr>
              <w:t>6</w:t>
            </w:r>
            <w:r w:rsidR="00334416">
              <w:rPr>
                <w:noProof/>
                <w:webHidden/>
              </w:rPr>
              <w:fldChar w:fldCharType="end"/>
            </w:r>
          </w:hyperlink>
        </w:p>
        <w:p w:rsidR="00334416" w:rsidRDefault="00703FAC">
          <w:pPr>
            <w:pStyle w:val="TOC2"/>
            <w:tabs>
              <w:tab w:val="left" w:pos="660"/>
              <w:tab w:val="right" w:leader="dot" w:pos="9350"/>
            </w:tabs>
            <w:rPr>
              <w:rFonts w:eastAsiaTheme="minorEastAsia"/>
              <w:noProof/>
              <w:lang w:val="en-US"/>
            </w:rPr>
          </w:pPr>
          <w:hyperlink w:anchor="_Toc428795892" w:history="1">
            <w:r w:rsidR="00334416" w:rsidRPr="00317283">
              <w:rPr>
                <w:rStyle w:val="Hyperlink"/>
                <w:noProof/>
              </w:rPr>
              <w:t>3.</w:t>
            </w:r>
            <w:r w:rsidR="00334416">
              <w:rPr>
                <w:rFonts w:eastAsiaTheme="minorEastAsia"/>
                <w:noProof/>
                <w:lang w:val="en-US"/>
              </w:rPr>
              <w:tab/>
            </w:r>
            <w:r w:rsidR="00334416" w:rsidRPr="00317283">
              <w:rPr>
                <w:rStyle w:val="Hyperlink"/>
                <w:noProof/>
              </w:rPr>
              <w:t>Data Mining</w:t>
            </w:r>
            <w:r w:rsidR="00334416">
              <w:rPr>
                <w:noProof/>
                <w:webHidden/>
              </w:rPr>
              <w:tab/>
            </w:r>
            <w:r w:rsidR="00334416">
              <w:rPr>
                <w:noProof/>
                <w:webHidden/>
              </w:rPr>
              <w:fldChar w:fldCharType="begin"/>
            </w:r>
            <w:r w:rsidR="00334416">
              <w:rPr>
                <w:noProof/>
                <w:webHidden/>
              </w:rPr>
              <w:instrText xml:space="preserve"> PAGEREF _Toc428795892 \h </w:instrText>
            </w:r>
            <w:r w:rsidR="00334416">
              <w:rPr>
                <w:noProof/>
                <w:webHidden/>
              </w:rPr>
            </w:r>
            <w:r w:rsidR="00334416">
              <w:rPr>
                <w:noProof/>
                <w:webHidden/>
              </w:rPr>
              <w:fldChar w:fldCharType="separate"/>
            </w:r>
            <w:r w:rsidR="00734736">
              <w:rPr>
                <w:noProof/>
                <w:webHidden/>
              </w:rPr>
              <w:t>7</w:t>
            </w:r>
            <w:r w:rsidR="00334416">
              <w:rPr>
                <w:noProof/>
                <w:webHidden/>
              </w:rPr>
              <w:fldChar w:fldCharType="end"/>
            </w:r>
          </w:hyperlink>
        </w:p>
        <w:p w:rsidR="00334416" w:rsidRDefault="00703FAC">
          <w:pPr>
            <w:pStyle w:val="TOC3"/>
            <w:tabs>
              <w:tab w:val="right" w:leader="dot" w:pos="9350"/>
            </w:tabs>
            <w:rPr>
              <w:rFonts w:eastAsiaTheme="minorEastAsia"/>
              <w:noProof/>
              <w:lang w:val="en-US"/>
            </w:rPr>
          </w:pPr>
          <w:hyperlink w:anchor="_Toc428795893" w:history="1">
            <w:r w:rsidR="00334416" w:rsidRPr="00317283">
              <w:rPr>
                <w:rStyle w:val="Hyperlink"/>
                <w:noProof/>
              </w:rPr>
              <w:t>Challenges</w:t>
            </w:r>
            <w:r w:rsidR="00334416">
              <w:rPr>
                <w:noProof/>
                <w:webHidden/>
              </w:rPr>
              <w:tab/>
            </w:r>
            <w:r w:rsidR="00334416">
              <w:rPr>
                <w:noProof/>
                <w:webHidden/>
              </w:rPr>
              <w:fldChar w:fldCharType="begin"/>
            </w:r>
            <w:r w:rsidR="00334416">
              <w:rPr>
                <w:noProof/>
                <w:webHidden/>
              </w:rPr>
              <w:instrText xml:space="preserve"> PAGEREF _Toc428795893 \h </w:instrText>
            </w:r>
            <w:r w:rsidR="00334416">
              <w:rPr>
                <w:noProof/>
                <w:webHidden/>
              </w:rPr>
            </w:r>
            <w:r w:rsidR="00334416">
              <w:rPr>
                <w:noProof/>
                <w:webHidden/>
              </w:rPr>
              <w:fldChar w:fldCharType="separate"/>
            </w:r>
            <w:r w:rsidR="00734736">
              <w:rPr>
                <w:noProof/>
                <w:webHidden/>
              </w:rPr>
              <w:t>7</w:t>
            </w:r>
            <w:r w:rsidR="00334416">
              <w:rPr>
                <w:noProof/>
                <w:webHidden/>
              </w:rPr>
              <w:fldChar w:fldCharType="end"/>
            </w:r>
          </w:hyperlink>
        </w:p>
        <w:p w:rsidR="00334416" w:rsidRDefault="00703FAC">
          <w:pPr>
            <w:pStyle w:val="TOC2"/>
            <w:tabs>
              <w:tab w:val="left" w:pos="660"/>
              <w:tab w:val="right" w:leader="dot" w:pos="9350"/>
            </w:tabs>
            <w:rPr>
              <w:rFonts w:eastAsiaTheme="minorEastAsia"/>
              <w:noProof/>
              <w:lang w:val="en-US"/>
            </w:rPr>
          </w:pPr>
          <w:hyperlink w:anchor="_Toc428795894" w:history="1">
            <w:r w:rsidR="00334416" w:rsidRPr="00317283">
              <w:rPr>
                <w:rStyle w:val="Hyperlink"/>
                <w:noProof/>
              </w:rPr>
              <w:t>4.</w:t>
            </w:r>
            <w:r w:rsidR="00334416">
              <w:rPr>
                <w:rFonts w:eastAsiaTheme="minorEastAsia"/>
                <w:noProof/>
                <w:lang w:val="en-US"/>
              </w:rPr>
              <w:tab/>
            </w:r>
            <w:r w:rsidR="00334416" w:rsidRPr="00317283">
              <w:rPr>
                <w:rStyle w:val="Hyperlink"/>
                <w:noProof/>
              </w:rPr>
              <w:t>Product Recommendation</w:t>
            </w:r>
            <w:r w:rsidR="00334416">
              <w:rPr>
                <w:noProof/>
                <w:webHidden/>
              </w:rPr>
              <w:tab/>
            </w:r>
            <w:r w:rsidR="00334416">
              <w:rPr>
                <w:noProof/>
                <w:webHidden/>
              </w:rPr>
              <w:fldChar w:fldCharType="begin"/>
            </w:r>
            <w:r w:rsidR="00334416">
              <w:rPr>
                <w:noProof/>
                <w:webHidden/>
              </w:rPr>
              <w:instrText xml:space="preserve"> PAGEREF _Toc428795894 \h </w:instrText>
            </w:r>
            <w:r w:rsidR="00334416">
              <w:rPr>
                <w:noProof/>
                <w:webHidden/>
              </w:rPr>
            </w:r>
            <w:r w:rsidR="00334416">
              <w:rPr>
                <w:noProof/>
                <w:webHidden/>
              </w:rPr>
              <w:fldChar w:fldCharType="separate"/>
            </w:r>
            <w:r w:rsidR="00734736">
              <w:rPr>
                <w:noProof/>
                <w:webHidden/>
              </w:rPr>
              <w:t>7</w:t>
            </w:r>
            <w:r w:rsidR="00334416">
              <w:rPr>
                <w:noProof/>
                <w:webHidden/>
              </w:rPr>
              <w:fldChar w:fldCharType="end"/>
            </w:r>
          </w:hyperlink>
        </w:p>
        <w:p w:rsidR="00334416" w:rsidRDefault="00703FAC">
          <w:pPr>
            <w:pStyle w:val="TOC3"/>
            <w:tabs>
              <w:tab w:val="right" w:leader="dot" w:pos="9350"/>
            </w:tabs>
            <w:rPr>
              <w:rFonts w:eastAsiaTheme="minorEastAsia"/>
              <w:noProof/>
              <w:lang w:val="en-US"/>
            </w:rPr>
          </w:pPr>
          <w:hyperlink w:anchor="_Toc428795895" w:history="1">
            <w:r w:rsidR="00334416" w:rsidRPr="00317283">
              <w:rPr>
                <w:rStyle w:val="Hyperlink"/>
                <w:noProof/>
              </w:rPr>
              <w:t>Challenges</w:t>
            </w:r>
            <w:r w:rsidR="00334416">
              <w:rPr>
                <w:noProof/>
                <w:webHidden/>
              </w:rPr>
              <w:tab/>
            </w:r>
            <w:r w:rsidR="00334416">
              <w:rPr>
                <w:noProof/>
                <w:webHidden/>
              </w:rPr>
              <w:fldChar w:fldCharType="begin"/>
            </w:r>
            <w:r w:rsidR="00334416">
              <w:rPr>
                <w:noProof/>
                <w:webHidden/>
              </w:rPr>
              <w:instrText xml:space="preserve"> PAGEREF _Toc428795895 \h </w:instrText>
            </w:r>
            <w:r w:rsidR="00334416">
              <w:rPr>
                <w:noProof/>
                <w:webHidden/>
              </w:rPr>
            </w:r>
            <w:r w:rsidR="00334416">
              <w:rPr>
                <w:noProof/>
                <w:webHidden/>
              </w:rPr>
              <w:fldChar w:fldCharType="separate"/>
            </w:r>
            <w:r w:rsidR="00734736">
              <w:rPr>
                <w:noProof/>
                <w:webHidden/>
              </w:rPr>
              <w:t>7</w:t>
            </w:r>
            <w:r w:rsidR="00334416">
              <w:rPr>
                <w:noProof/>
                <w:webHidden/>
              </w:rPr>
              <w:fldChar w:fldCharType="end"/>
            </w:r>
          </w:hyperlink>
        </w:p>
        <w:p w:rsidR="00334416" w:rsidRDefault="00703FAC">
          <w:pPr>
            <w:pStyle w:val="TOC1"/>
            <w:tabs>
              <w:tab w:val="right" w:leader="dot" w:pos="9350"/>
            </w:tabs>
            <w:rPr>
              <w:rFonts w:eastAsiaTheme="minorEastAsia"/>
              <w:noProof/>
              <w:lang w:val="en-US"/>
            </w:rPr>
          </w:pPr>
          <w:hyperlink w:anchor="_Toc428795896" w:history="1">
            <w:r w:rsidR="00334416" w:rsidRPr="00317283">
              <w:rPr>
                <w:rStyle w:val="Hyperlink"/>
                <w:noProof/>
              </w:rPr>
              <w:t>Phase 2 – Troubleshooting</w:t>
            </w:r>
            <w:r w:rsidR="00334416">
              <w:rPr>
                <w:noProof/>
                <w:webHidden/>
              </w:rPr>
              <w:tab/>
            </w:r>
            <w:r w:rsidR="00334416">
              <w:rPr>
                <w:noProof/>
                <w:webHidden/>
              </w:rPr>
              <w:fldChar w:fldCharType="begin"/>
            </w:r>
            <w:r w:rsidR="00334416">
              <w:rPr>
                <w:noProof/>
                <w:webHidden/>
              </w:rPr>
              <w:instrText xml:space="preserve"> PAGEREF _Toc428795896 \h </w:instrText>
            </w:r>
            <w:r w:rsidR="00334416">
              <w:rPr>
                <w:noProof/>
                <w:webHidden/>
              </w:rPr>
            </w:r>
            <w:r w:rsidR="00334416">
              <w:rPr>
                <w:noProof/>
                <w:webHidden/>
              </w:rPr>
              <w:fldChar w:fldCharType="separate"/>
            </w:r>
            <w:r w:rsidR="00734736">
              <w:rPr>
                <w:noProof/>
                <w:webHidden/>
              </w:rPr>
              <w:t>8</w:t>
            </w:r>
            <w:r w:rsidR="00334416">
              <w:rPr>
                <w:noProof/>
                <w:webHidden/>
              </w:rPr>
              <w:fldChar w:fldCharType="end"/>
            </w:r>
          </w:hyperlink>
        </w:p>
        <w:p w:rsidR="00334416" w:rsidRDefault="00703FAC">
          <w:pPr>
            <w:pStyle w:val="TOC2"/>
            <w:tabs>
              <w:tab w:val="left" w:pos="660"/>
              <w:tab w:val="right" w:leader="dot" w:pos="9350"/>
            </w:tabs>
            <w:rPr>
              <w:rFonts w:eastAsiaTheme="minorEastAsia"/>
              <w:noProof/>
              <w:lang w:val="en-US"/>
            </w:rPr>
          </w:pPr>
          <w:hyperlink w:anchor="_Toc428795897" w:history="1">
            <w:r w:rsidR="00334416" w:rsidRPr="00317283">
              <w:rPr>
                <w:rStyle w:val="Hyperlink"/>
                <w:noProof/>
              </w:rPr>
              <w:t>1.</w:t>
            </w:r>
            <w:r w:rsidR="00334416">
              <w:rPr>
                <w:rFonts w:eastAsiaTheme="minorEastAsia"/>
                <w:noProof/>
                <w:lang w:val="en-US"/>
              </w:rPr>
              <w:tab/>
            </w:r>
            <w:r w:rsidR="00334416" w:rsidRPr="00317283">
              <w:rPr>
                <w:rStyle w:val="Hyperlink"/>
                <w:noProof/>
              </w:rPr>
              <w:t>Customer Recognition</w:t>
            </w:r>
            <w:r w:rsidR="00334416">
              <w:rPr>
                <w:noProof/>
                <w:webHidden/>
              </w:rPr>
              <w:tab/>
            </w:r>
            <w:r w:rsidR="00334416">
              <w:rPr>
                <w:noProof/>
                <w:webHidden/>
              </w:rPr>
              <w:fldChar w:fldCharType="begin"/>
            </w:r>
            <w:r w:rsidR="00334416">
              <w:rPr>
                <w:noProof/>
                <w:webHidden/>
              </w:rPr>
              <w:instrText xml:space="preserve"> PAGEREF _Toc428795897 \h </w:instrText>
            </w:r>
            <w:r w:rsidR="00334416">
              <w:rPr>
                <w:noProof/>
                <w:webHidden/>
              </w:rPr>
            </w:r>
            <w:r w:rsidR="00334416">
              <w:rPr>
                <w:noProof/>
                <w:webHidden/>
              </w:rPr>
              <w:fldChar w:fldCharType="separate"/>
            </w:r>
            <w:r w:rsidR="00734736">
              <w:rPr>
                <w:noProof/>
                <w:webHidden/>
              </w:rPr>
              <w:t>8</w:t>
            </w:r>
            <w:r w:rsidR="00334416">
              <w:rPr>
                <w:noProof/>
                <w:webHidden/>
              </w:rPr>
              <w:fldChar w:fldCharType="end"/>
            </w:r>
          </w:hyperlink>
        </w:p>
        <w:p w:rsidR="00334416" w:rsidRDefault="00703FAC">
          <w:pPr>
            <w:pStyle w:val="TOC3"/>
            <w:tabs>
              <w:tab w:val="right" w:leader="dot" w:pos="9350"/>
            </w:tabs>
            <w:rPr>
              <w:rFonts w:eastAsiaTheme="minorEastAsia"/>
              <w:noProof/>
              <w:lang w:val="en-US"/>
            </w:rPr>
          </w:pPr>
          <w:hyperlink w:anchor="_Toc428795898" w:history="1">
            <w:r w:rsidR="00334416" w:rsidRPr="00317283">
              <w:rPr>
                <w:rStyle w:val="Hyperlink"/>
                <w:noProof/>
              </w:rPr>
              <w:t>Lessons learned</w:t>
            </w:r>
            <w:r w:rsidR="00334416">
              <w:rPr>
                <w:noProof/>
                <w:webHidden/>
              </w:rPr>
              <w:tab/>
            </w:r>
            <w:r w:rsidR="00334416">
              <w:rPr>
                <w:noProof/>
                <w:webHidden/>
              </w:rPr>
              <w:fldChar w:fldCharType="begin"/>
            </w:r>
            <w:r w:rsidR="00334416">
              <w:rPr>
                <w:noProof/>
                <w:webHidden/>
              </w:rPr>
              <w:instrText xml:space="preserve"> PAGEREF _Toc428795898 \h </w:instrText>
            </w:r>
            <w:r w:rsidR="00334416">
              <w:rPr>
                <w:noProof/>
                <w:webHidden/>
              </w:rPr>
            </w:r>
            <w:r w:rsidR="00334416">
              <w:rPr>
                <w:noProof/>
                <w:webHidden/>
              </w:rPr>
              <w:fldChar w:fldCharType="separate"/>
            </w:r>
            <w:r w:rsidR="00734736">
              <w:rPr>
                <w:noProof/>
                <w:webHidden/>
              </w:rPr>
              <w:t>8</w:t>
            </w:r>
            <w:r w:rsidR="00334416">
              <w:rPr>
                <w:noProof/>
                <w:webHidden/>
              </w:rPr>
              <w:fldChar w:fldCharType="end"/>
            </w:r>
          </w:hyperlink>
        </w:p>
        <w:p w:rsidR="00334416" w:rsidRDefault="00703FAC">
          <w:pPr>
            <w:pStyle w:val="TOC2"/>
            <w:tabs>
              <w:tab w:val="left" w:pos="660"/>
              <w:tab w:val="right" w:leader="dot" w:pos="9350"/>
            </w:tabs>
            <w:rPr>
              <w:rFonts w:eastAsiaTheme="minorEastAsia"/>
              <w:noProof/>
              <w:lang w:val="en-US"/>
            </w:rPr>
          </w:pPr>
          <w:hyperlink w:anchor="_Toc428795899" w:history="1">
            <w:r w:rsidR="00334416" w:rsidRPr="00317283">
              <w:rPr>
                <w:rStyle w:val="Hyperlink"/>
                <w:noProof/>
              </w:rPr>
              <w:t>2.</w:t>
            </w:r>
            <w:r w:rsidR="00334416">
              <w:rPr>
                <w:rFonts w:eastAsiaTheme="minorEastAsia"/>
                <w:noProof/>
                <w:lang w:val="en-US"/>
              </w:rPr>
              <w:tab/>
            </w:r>
            <w:r w:rsidR="00334416" w:rsidRPr="00317283">
              <w:rPr>
                <w:rStyle w:val="Hyperlink"/>
                <w:noProof/>
              </w:rPr>
              <w:t>Data Collection</w:t>
            </w:r>
            <w:r w:rsidR="00334416">
              <w:rPr>
                <w:noProof/>
                <w:webHidden/>
              </w:rPr>
              <w:tab/>
            </w:r>
            <w:r w:rsidR="00334416">
              <w:rPr>
                <w:noProof/>
                <w:webHidden/>
              </w:rPr>
              <w:fldChar w:fldCharType="begin"/>
            </w:r>
            <w:r w:rsidR="00334416">
              <w:rPr>
                <w:noProof/>
                <w:webHidden/>
              </w:rPr>
              <w:instrText xml:space="preserve"> PAGEREF _Toc428795899 \h </w:instrText>
            </w:r>
            <w:r w:rsidR="00334416">
              <w:rPr>
                <w:noProof/>
                <w:webHidden/>
              </w:rPr>
            </w:r>
            <w:r w:rsidR="00334416">
              <w:rPr>
                <w:noProof/>
                <w:webHidden/>
              </w:rPr>
              <w:fldChar w:fldCharType="separate"/>
            </w:r>
            <w:r w:rsidR="00734736">
              <w:rPr>
                <w:noProof/>
                <w:webHidden/>
              </w:rPr>
              <w:t>8</w:t>
            </w:r>
            <w:r w:rsidR="00334416">
              <w:rPr>
                <w:noProof/>
                <w:webHidden/>
              </w:rPr>
              <w:fldChar w:fldCharType="end"/>
            </w:r>
          </w:hyperlink>
        </w:p>
        <w:p w:rsidR="00334416" w:rsidRDefault="00703FAC">
          <w:pPr>
            <w:pStyle w:val="TOC3"/>
            <w:tabs>
              <w:tab w:val="right" w:leader="dot" w:pos="9350"/>
            </w:tabs>
            <w:rPr>
              <w:rFonts w:eastAsiaTheme="minorEastAsia"/>
              <w:noProof/>
              <w:lang w:val="en-US"/>
            </w:rPr>
          </w:pPr>
          <w:hyperlink w:anchor="_Toc428795900" w:history="1">
            <w:r w:rsidR="00334416" w:rsidRPr="00317283">
              <w:rPr>
                <w:rStyle w:val="Hyperlink"/>
                <w:noProof/>
              </w:rPr>
              <w:t>Lessons learned</w:t>
            </w:r>
            <w:r w:rsidR="00334416">
              <w:rPr>
                <w:noProof/>
                <w:webHidden/>
              </w:rPr>
              <w:tab/>
            </w:r>
            <w:r w:rsidR="00334416">
              <w:rPr>
                <w:noProof/>
                <w:webHidden/>
              </w:rPr>
              <w:fldChar w:fldCharType="begin"/>
            </w:r>
            <w:r w:rsidR="00334416">
              <w:rPr>
                <w:noProof/>
                <w:webHidden/>
              </w:rPr>
              <w:instrText xml:space="preserve"> PAGEREF _Toc428795900 \h </w:instrText>
            </w:r>
            <w:r w:rsidR="00334416">
              <w:rPr>
                <w:noProof/>
                <w:webHidden/>
              </w:rPr>
            </w:r>
            <w:r w:rsidR="00334416">
              <w:rPr>
                <w:noProof/>
                <w:webHidden/>
              </w:rPr>
              <w:fldChar w:fldCharType="separate"/>
            </w:r>
            <w:r w:rsidR="00734736">
              <w:rPr>
                <w:noProof/>
                <w:webHidden/>
              </w:rPr>
              <w:t>8</w:t>
            </w:r>
            <w:r w:rsidR="00334416">
              <w:rPr>
                <w:noProof/>
                <w:webHidden/>
              </w:rPr>
              <w:fldChar w:fldCharType="end"/>
            </w:r>
          </w:hyperlink>
        </w:p>
        <w:p w:rsidR="00334416" w:rsidRDefault="00703FAC">
          <w:pPr>
            <w:pStyle w:val="TOC2"/>
            <w:tabs>
              <w:tab w:val="left" w:pos="660"/>
              <w:tab w:val="right" w:leader="dot" w:pos="9350"/>
            </w:tabs>
            <w:rPr>
              <w:rFonts w:eastAsiaTheme="minorEastAsia"/>
              <w:noProof/>
              <w:lang w:val="en-US"/>
            </w:rPr>
          </w:pPr>
          <w:hyperlink w:anchor="_Toc428795901" w:history="1">
            <w:r w:rsidR="00334416" w:rsidRPr="00317283">
              <w:rPr>
                <w:rStyle w:val="Hyperlink"/>
                <w:noProof/>
              </w:rPr>
              <w:t>3.</w:t>
            </w:r>
            <w:r w:rsidR="00334416">
              <w:rPr>
                <w:rFonts w:eastAsiaTheme="minorEastAsia"/>
                <w:noProof/>
                <w:lang w:val="en-US"/>
              </w:rPr>
              <w:tab/>
            </w:r>
            <w:r w:rsidR="00334416" w:rsidRPr="00317283">
              <w:rPr>
                <w:rStyle w:val="Hyperlink"/>
                <w:noProof/>
              </w:rPr>
              <w:t>Data Mining</w:t>
            </w:r>
            <w:r w:rsidR="00334416">
              <w:rPr>
                <w:noProof/>
                <w:webHidden/>
              </w:rPr>
              <w:tab/>
            </w:r>
            <w:r w:rsidR="00334416">
              <w:rPr>
                <w:noProof/>
                <w:webHidden/>
              </w:rPr>
              <w:fldChar w:fldCharType="begin"/>
            </w:r>
            <w:r w:rsidR="00334416">
              <w:rPr>
                <w:noProof/>
                <w:webHidden/>
              </w:rPr>
              <w:instrText xml:space="preserve"> PAGEREF _Toc428795901 \h </w:instrText>
            </w:r>
            <w:r w:rsidR="00334416">
              <w:rPr>
                <w:noProof/>
                <w:webHidden/>
              </w:rPr>
            </w:r>
            <w:r w:rsidR="00334416">
              <w:rPr>
                <w:noProof/>
                <w:webHidden/>
              </w:rPr>
              <w:fldChar w:fldCharType="separate"/>
            </w:r>
            <w:r w:rsidR="00734736">
              <w:rPr>
                <w:noProof/>
                <w:webHidden/>
              </w:rPr>
              <w:t>10</w:t>
            </w:r>
            <w:r w:rsidR="00334416">
              <w:rPr>
                <w:noProof/>
                <w:webHidden/>
              </w:rPr>
              <w:fldChar w:fldCharType="end"/>
            </w:r>
          </w:hyperlink>
        </w:p>
        <w:p w:rsidR="00334416" w:rsidRDefault="00703FAC">
          <w:pPr>
            <w:pStyle w:val="TOC3"/>
            <w:tabs>
              <w:tab w:val="right" w:leader="dot" w:pos="9350"/>
            </w:tabs>
            <w:rPr>
              <w:rFonts w:eastAsiaTheme="minorEastAsia"/>
              <w:noProof/>
              <w:lang w:val="en-US"/>
            </w:rPr>
          </w:pPr>
          <w:hyperlink w:anchor="_Toc428795902" w:history="1">
            <w:r w:rsidR="00334416" w:rsidRPr="00317283">
              <w:rPr>
                <w:rStyle w:val="Hyperlink"/>
                <w:noProof/>
              </w:rPr>
              <w:t>Lessons learned</w:t>
            </w:r>
            <w:r w:rsidR="00334416">
              <w:rPr>
                <w:noProof/>
                <w:webHidden/>
              </w:rPr>
              <w:tab/>
            </w:r>
            <w:r w:rsidR="00334416">
              <w:rPr>
                <w:noProof/>
                <w:webHidden/>
              </w:rPr>
              <w:fldChar w:fldCharType="begin"/>
            </w:r>
            <w:r w:rsidR="00334416">
              <w:rPr>
                <w:noProof/>
                <w:webHidden/>
              </w:rPr>
              <w:instrText xml:space="preserve"> PAGEREF _Toc428795902 \h </w:instrText>
            </w:r>
            <w:r w:rsidR="00334416">
              <w:rPr>
                <w:noProof/>
                <w:webHidden/>
              </w:rPr>
            </w:r>
            <w:r w:rsidR="00334416">
              <w:rPr>
                <w:noProof/>
                <w:webHidden/>
              </w:rPr>
              <w:fldChar w:fldCharType="separate"/>
            </w:r>
            <w:r w:rsidR="00734736">
              <w:rPr>
                <w:noProof/>
                <w:webHidden/>
              </w:rPr>
              <w:t>10</w:t>
            </w:r>
            <w:r w:rsidR="00334416">
              <w:rPr>
                <w:noProof/>
                <w:webHidden/>
              </w:rPr>
              <w:fldChar w:fldCharType="end"/>
            </w:r>
          </w:hyperlink>
        </w:p>
        <w:p w:rsidR="00334416" w:rsidRDefault="00703FAC">
          <w:pPr>
            <w:pStyle w:val="TOC2"/>
            <w:tabs>
              <w:tab w:val="left" w:pos="660"/>
              <w:tab w:val="right" w:leader="dot" w:pos="9350"/>
            </w:tabs>
            <w:rPr>
              <w:rFonts w:eastAsiaTheme="minorEastAsia"/>
              <w:noProof/>
              <w:lang w:val="en-US"/>
            </w:rPr>
          </w:pPr>
          <w:hyperlink w:anchor="_Toc428795903" w:history="1">
            <w:r w:rsidR="00334416" w:rsidRPr="00317283">
              <w:rPr>
                <w:rStyle w:val="Hyperlink"/>
                <w:noProof/>
              </w:rPr>
              <w:t>4.</w:t>
            </w:r>
            <w:r w:rsidR="00334416">
              <w:rPr>
                <w:rFonts w:eastAsiaTheme="minorEastAsia"/>
                <w:noProof/>
                <w:lang w:val="en-US"/>
              </w:rPr>
              <w:tab/>
            </w:r>
            <w:r w:rsidR="00334416" w:rsidRPr="00317283">
              <w:rPr>
                <w:rStyle w:val="Hyperlink"/>
                <w:noProof/>
              </w:rPr>
              <w:t>Product Recommendation</w:t>
            </w:r>
            <w:r w:rsidR="00334416">
              <w:rPr>
                <w:noProof/>
                <w:webHidden/>
              </w:rPr>
              <w:tab/>
            </w:r>
            <w:r w:rsidR="00334416">
              <w:rPr>
                <w:noProof/>
                <w:webHidden/>
              </w:rPr>
              <w:fldChar w:fldCharType="begin"/>
            </w:r>
            <w:r w:rsidR="00334416">
              <w:rPr>
                <w:noProof/>
                <w:webHidden/>
              </w:rPr>
              <w:instrText xml:space="preserve"> PAGEREF _Toc428795903 \h </w:instrText>
            </w:r>
            <w:r w:rsidR="00334416">
              <w:rPr>
                <w:noProof/>
                <w:webHidden/>
              </w:rPr>
            </w:r>
            <w:r w:rsidR="00334416">
              <w:rPr>
                <w:noProof/>
                <w:webHidden/>
              </w:rPr>
              <w:fldChar w:fldCharType="separate"/>
            </w:r>
            <w:r w:rsidR="00734736">
              <w:rPr>
                <w:noProof/>
                <w:webHidden/>
              </w:rPr>
              <w:t>11</w:t>
            </w:r>
            <w:r w:rsidR="00334416">
              <w:rPr>
                <w:noProof/>
                <w:webHidden/>
              </w:rPr>
              <w:fldChar w:fldCharType="end"/>
            </w:r>
          </w:hyperlink>
        </w:p>
        <w:p w:rsidR="00334416" w:rsidRDefault="00703FAC">
          <w:pPr>
            <w:pStyle w:val="TOC3"/>
            <w:tabs>
              <w:tab w:val="right" w:leader="dot" w:pos="9350"/>
            </w:tabs>
            <w:rPr>
              <w:rFonts w:eastAsiaTheme="minorEastAsia"/>
              <w:noProof/>
              <w:lang w:val="en-US"/>
            </w:rPr>
          </w:pPr>
          <w:hyperlink w:anchor="_Toc428795904" w:history="1">
            <w:r w:rsidR="00334416" w:rsidRPr="00317283">
              <w:rPr>
                <w:rStyle w:val="Hyperlink"/>
                <w:noProof/>
              </w:rPr>
              <w:t>Lessons learned</w:t>
            </w:r>
            <w:r w:rsidR="00334416">
              <w:rPr>
                <w:noProof/>
                <w:webHidden/>
              </w:rPr>
              <w:tab/>
            </w:r>
            <w:r w:rsidR="00334416">
              <w:rPr>
                <w:noProof/>
                <w:webHidden/>
              </w:rPr>
              <w:fldChar w:fldCharType="begin"/>
            </w:r>
            <w:r w:rsidR="00334416">
              <w:rPr>
                <w:noProof/>
                <w:webHidden/>
              </w:rPr>
              <w:instrText xml:space="preserve"> PAGEREF _Toc428795904 \h </w:instrText>
            </w:r>
            <w:r w:rsidR="00334416">
              <w:rPr>
                <w:noProof/>
                <w:webHidden/>
              </w:rPr>
            </w:r>
            <w:r w:rsidR="00334416">
              <w:rPr>
                <w:noProof/>
                <w:webHidden/>
              </w:rPr>
              <w:fldChar w:fldCharType="separate"/>
            </w:r>
            <w:r w:rsidR="00734736">
              <w:rPr>
                <w:noProof/>
                <w:webHidden/>
              </w:rPr>
              <w:t>11</w:t>
            </w:r>
            <w:r w:rsidR="00334416">
              <w:rPr>
                <w:noProof/>
                <w:webHidden/>
              </w:rPr>
              <w:fldChar w:fldCharType="end"/>
            </w:r>
          </w:hyperlink>
        </w:p>
        <w:p w:rsidR="00334416" w:rsidRDefault="00703FAC">
          <w:pPr>
            <w:pStyle w:val="TOC1"/>
            <w:tabs>
              <w:tab w:val="right" w:leader="dot" w:pos="9350"/>
            </w:tabs>
            <w:rPr>
              <w:rFonts w:eastAsiaTheme="minorEastAsia"/>
              <w:noProof/>
              <w:lang w:val="en-US"/>
            </w:rPr>
          </w:pPr>
          <w:hyperlink w:anchor="_Toc428795905" w:history="1">
            <w:r w:rsidR="00334416" w:rsidRPr="00317283">
              <w:rPr>
                <w:rStyle w:val="Hyperlink"/>
                <w:noProof/>
              </w:rPr>
              <w:t>Phase 3 – Beta &amp; Pilot</w:t>
            </w:r>
            <w:r w:rsidR="00334416">
              <w:rPr>
                <w:noProof/>
                <w:webHidden/>
              </w:rPr>
              <w:tab/>
            </w:r>
            <w:r w:rsidR="00334416">
              <w:rPr>
                <w:noProof/>
                <w:webHidden/>
              </w:rPr>
              <w:fldChar w:fldCharType="begin"/>
            </w:r>
            <w:r w:rsidR="00334416">
              <w:rPr>
                <w:noProof/>
                <w:webHidden/>
              </w:rPr>
              <w:instrText xml:space="preserve"> PAGEREF _Toc428795905 \h </w:instrText>
            </w:r>
            <w:r w:rsidR="00334416">
              <w:rPr>
                <w:noProof/>
                <w:webHidden/>
              </w:rPr>
            </w:r>
            <w:r w:rsidR="00334416">
              <w:rPr>
                <w:noProof/>
                <w:webHidden/>
              </w:rPr>
              <w:fldChar w:fldCharType="separate"/>
            </w:r>
            <w:r w:rsidR="00734736">
              <w:rPr>
                <w:noProof/>
                <w:webHidden/>
              </w:rPr>
              <w:t>13</w:t>
            </w:r>
            <w:r w:rsidR="00334416">
              <w:rPr>
                <w:noProof/>
                <w:webHidden/>
              </w:rPr>
              <w:fldChar w:fldCharType="end"/>
            </w:r>
          </w:hyperlink>
        </w:p>
        <w:p w:rsidR="00334416" w:rsidRDefault="00703FAC">
          <w:pPr>
            <w:pStyle w:val="TOC2"/>
            <w:tabs>
              <w:tab w:val="right" w:leader="dot" w:pos="9350"/>
            </w:tabs>
            <w:rPr>
              <w:rFonts w:eastAsiaTheme="minorEastAsia"/>
              <w:noProof/>
              <w:lang w:val="en-US"/>
            </w:rPr>
          </w:pPr>
          <w:hyperlink w:anchor="_Toc428795906" w:history="1">
            <w:r w:rsidR="00334416" w:rsidRPr="00317283">
              <w:rPr>
                <w:rStyle w:val="Hyperlink"/>
                <w:noProof/>
              </w:rPr>
              <w:t>Module 1 - Offline Setup of Classification Model</w:t>
            </w:r>
            <w:r w:rsidR="00334416">
              <w:rPr>
                <w:noProof/>
                <w:webHidden/>
              </w:rPr>
              <w:tab/>
            </w:r>
            <w:r w:rsidR="00334416">
              <w:rPr>
                <w:noProof/>
                <w:webHidden/>
              </w:rPr>
              <w:fldChar w:fldCharType="begin"/>
            </w:r>
            <w:r w:rsidR="00334416">
              <w:rPr>
                <w:noProof/>
                <w:webHidden/>
              </w:rPr>
              <w:instrText xml:space="preserve"> PAGEREF _Toc428795906 \h </w:instrText>
            </w:r>
            <w:r w:rsidR="00334416">
              <w:rPr>
                <w:noProof/>
                <w:webHidden/>
              </w:rPr>
            </w:r>
            <w:r w:rsidR="00334416">
              <w:rPr>
                <w:noProof/>
                <w:webHidden/>
              </w:rPr>
              <w:fldChar w:fldCharType="separate"/>
            </w:r>
            <w:r w:rsidR="00734736">
              <w:rPr>
                <w:noProof/>
                <w:webHidden/>
              </w:rPr>
              <w:t>13</w:t>
            </w:r>
            <w:r w:rsidR="00334416">
              <w:rPr>
                <w:noProof/>
                <w:webHidden/>
              </w:rPr>
              <w:fldChar w:fldCharType="end"/>
            </w:r>
          </w:hyperlink>
        </w:p>
        <w:p w:rsidR="00334416" w:rsidRDefault="00703FAC">
          <w:pPr>
            <w:pStyle w:val="TOC2"/>
            <w:tabs>
              <w:tab w:val="right" w:leader="dot" w:pos="9350"/>
            </w:tabs>
            <w:rPr>
              <w:rFonts w:eastAsiaTheme="minorEastAsia"/>
              <w:noProof/>
              <w:lang w:val="en-US"/>
            </w:rPr>
          </w:pPr>
          <w:hyperlink w:anchor="_Toc428795907" w:history="1">
            <w:r w:rsidR="00334416" w:rsidRPr="00317283">
              <w:rPr>
                <w:rStyle w:val="Hyperlink"/>
                <w:noProof/>
              </w:rPr>
              <w:t>Module 2 - Data Collection &amp; Mining</w:t>
            </w:r>
            <w:r w:rsidR="00334416">
              <w:rPr>
                <w:noProof/>
                <w:webHidden/>
              </w:rPr>
              <w:tab/>
            </w:r>
            <w:r w:rsidR="00334416">
              <w:rPr>
                <w:noProof/>
                <w:webHidden/>
              </w:rPr>
              <w:fldChar w:fldCharType="begin"/>
            </w:r>
            <w:r w:rsidR="00334416">
              <w:rPr>
                <w:noProof/>
                <w:webHidden/>
              </w:rPr>
              <w:instrText xml:space="preserve"> PAGEREF _Toc428795907 \h </w:instrText>
            </w:r>
            <w:r w:rsidR="00334416">
              <w:rPr>
                <w:noProof/>
                <w:webHidden/>
              </w:rPr>
            </w:r>
            <w:r w:rsidR="00334416">
              <w:rPr>
                <w:noProof/>
                <w:webHidden/>
              </w:rPr>
              <w:fldChar w:fldCharType="separate"/>
            </w:r>
            <w:r w:rsidR="00734736">
              <w:rPr>
                <w:noProof/>
                <w:webHidden/>
              </w:rPr>
              <w:t>13</w:t>
            </w:r>
            <w:r w:rsidR="00334416">
              <w:rPr>
                <w:noProof/>
                <w:webHidden/>
              </w:rPr>
              <w:fldChar w:fldCharType="end"/>
            </w:r>
          </w:hyperlink>
        </w:p>
        <w:p w:rsidR="00334416" w:rsidRDefault="00703FAC">
          <w:pPr>
            <w:pStyle w:val="TOC2"/>
            <w:tabs>
              <w:tab w:val="right" w:leader="dot" w:pos="9350"/>
            </w:tabs>
            <w:rPr>
              <w:rFonts w:eastAsiaTheme="minorEastAsia"/>
              <w:noProof/>
              <w:lang w:val="en-US"/>
            </w:rPr>
          </w:pPr>
          <w:hyperlink w:anchor="_Toc428795908" w:history="1">
            <w:r w:rsidR="00334416" w:rsidRPr="00317283">
              <w:rPr>
                <w:rStyle w:val="Hyperlink"/>
                <w:noProof/>
              </w:rPr>
              <w:t>Module 3 - Personal Content Trigger</w:t>
            </w:r>
            <w:r w:rsidR="00334416">
              <w:rPr>
                <w:noProof/>
                <w:webHidden/>
              </w:rPr>
              <w:tab/>
            </w:r>
            <w:r w:rsidR="00334416">
              <w:rPr>
                <w:noProof/>
                <w:webHidden/>
              </w:rPr>
              <w:fldChar w:fldCharType="begin"/>
            </w:r>
            <w:r w:rsidR="00334416">
              <w:rPr>
                <w:noProof/>
                <w:webHidden/>
              </w:rPr>
              <w:instrText xml:space="preserve"> PAGEREF _Toc428795908 \h </w:instrText>
            </w:r>
            <w:r w:rsidR="00334416">
              <w:rPr>
                <w:noProof/>
                <w:webHidden/>
              </w:rPr>
            </w:r>
            <w:r w:rsidR="00334416">
              <w:rPr>
                <w:noProof/>
                <w:webHidden/>
              </w:rPr>
              <w:fldChar w:fldCharType="separate"/>
            </w:r>
            <w:r w:rsidR="00734736">
              <w:rPr>
                <w:noProof/>
                <w:webHidden/>
              </w:rPr>
              <w:t>14</w:t>
            </w:r>
            <w:r w:rsidR="00334416">
              <w:rPr>
                <w:noProof/>
                <w:webHidden/>
              </w:rPr>
              <w:fldChar w:fldCharType="end"/>
            </w:r>
          </w:hyperlink>
        </w:p>
        <w:p w:rsidR="00334416" w:rsidRDefault="00703FAC">
          <w:pPr>
            <w:pStyle w:val="TOC2"/>
            <w:tabs>
              <w:tab w:val="right" w:leader="dot" w:pos="9350"/>
            </w:tabs>
            <w:rPr>
              <w:rFonts w:eastAsiaTheme="minorEastAsia"/>
              <w:noProof/>
              <w:lang w:val="en-US"/>
            </w:rPr>
          </w:pPr>
          <w:hyperlink w:anchor="_Toc428795909" w:history="1">
            <w:r w:rsidR="00334416" w:rsidRPr="00317283">
              <w:rPr>
                <w:rStyle w:val="Hyperlink"/>
                <w:noProof/>
              </w:rPr>
              <w:t>Process State Transition Diagram</w:t>
            </w:r>
            <w:r w:rsidR="00334416">
              <w:rPr>
                <w:noProof/>
                <w:webHidden/>
              </w:rPr>
              <w:tab/>
            </w:r>
            <w:r w:rsidR="00334416">
              <w:rPr>
                <w:noProof/>
                <w:webHidden/>
              </w:rPr>
              <w:fldChar w:fldCharType="begin"/>
            </w:r>
            <w:r w:rsidR="00334416">
              <w:rPr>
                <w:noProof/>
                <w:webHidden/>
              </w:rPr>
              <w:instrText xml:space="preserve"> PAGEREF _Toc428795909 \h </w:instrText>
            </w:r>
            <w:r w:rsidR="00334416">
              <w:rPr>
                <w:noProof/>
                <w:webHidden/>
              </w:rPr>
            </w:r>
            <w:r w:rsidR="00334416">
              <w:rPr>
                <w:noProof/>
                <w:webHidden/>
              </w:rPr>
              <w:fldChar w:fldCharType="separate"/>
            </w:r>
            <w:r w:rsidR="00734736">
              <w:rPr>
                <w:noProof/>
                <w:webHidden/>
              </w:rPr>
              <w:t>15</w:t>
            </w:r>
            <w:r w:rsidR="00334416">
              <w:rPr>
                <w:noProof/>
                <w:webHidden/>
              </w:rPr>
              <w:fldChar w:fldCharType="end"/>
            </w:r>
          </w:hyperlink>
        </w:p>
        <w:p w:rsidR="00334416" w:rsidRDefault="00703FAC">
          <w:pPr>
            <w:pStyle w:val="TOC1"/>
            <w:tabs>
              <w:tab w:val="right" w:leader="dot" w:pos="9350"/>
            </w:tabs>
            <w:rPr>
              <w:rFonts w:eastAsiaTheme="minorEastAsia"/>
              <w:noProof/>
              <w:lang w:val="en-US"/>
            </w:rPr>
          </w:pPr>
          <w:hyperlink w:anchor="_Toc428795910" w:history="1">
            <w:r w:rsidR="00334416" w:rsidRPr="00317283">
              <w:rPr>
                <w:rStyle w:val="Hyperlink"/>
                <w:noProof/>
              </w:rPr>
              <w:t>Conclusions &amp; Next steps</w:t>
            </w:r>
            <w:r w:rsidR="00334416">
              <w:rPr>
                <w:noProof/>
                <w:webHidden/>
              </w:rPr>
              <w:tab/>
            </w:r>
            <w:r w:rsidR="00334416">
              <w:rPr>
                <w:noProof/>
                <w:webHidden/>
              </w:rPr>
              <w:fldChar w:fldCharType="begin"/>
            </w:r>
            <w:r w:rsidR="00334416">
              <w:rPr>
                <w:noProof/>
                <w:webHidden/>
              </w:rPr>
              <w:instrText xml:space="preserve"> PAGEREF _Toc428795910 \h </w:instrText>
            </w:r>
            <w:r w:rsidR="00334416">
              <w:rPr>
                <w:noProof/>
                <w:webHidden/>
              </w:rPr>
            </w:r>
            <w:r w:rsidR="00334416">
              <w:rPr>
                <w:noProof/>
                <w:webHidden/>
              </w:rPr>
              <w:fldChar w:fldCharType="separate"/>
            </w:r>
            <w:r w:rsidR="00734736">
              <w:rPr>
                <w:noProof/>
                <w:webHidden/>
              </w:rPr>
              <w:t>17</w:t>
            </w:r>
            <w:r w:rsidR="00334416">
              <w:rPr>
                <w:noProof/>
                <w:webHidden/>
              </w:rPr>
              <w:fldChar w:fldCharType="end"/>
            </w:r>
          </w:hyperlink>
        </w:p>
        <w:p w:rsidR="00334416" w:rsidRDefault="00703FAC">
          <w:pPr>
            <w:pStyle w:val="TOC1"/>
            <w:tabs>
              <w:tab w:val="right" w:leader="dot" w:pos="9350"/>
            </w:tabs>
            <w:rPr>
              <w:rFonts w:eastAsiaTheme="minorEastAsia"/>
              <w:noProof/>
              <w:lang w:val="en-US"/>
            </w:rPr>
          </w:pPr>
          <w:hyperlink w:anchor="_Toc428795911" w:history="1">
            <w:r w:rsidR="00334416" w:rsidRPr="00317283">
              <w:rPr>
                <w:rStyle w:val="Hyperlink"/>
                <w:noProof/>
              </w:rPr>
              <w:t>References</w:t>
            </w:r>
            <w:r w:rsidR="00334416">
              <w:rPr>
                <w:noProof/>
                <w:webHidden/>
              </w:rPr>
              <w:tab/>
            </w:r>
            <w:r w:rsidR="00334416">
              <w:rPr>
                <w:noProof/>
                <w:webHidden/>
              </w:rPr>
              <w:fldChar w:fldCharType="begin"/>
            </w:r>
            <w:r w:rsidR="00334416">
              <w:rPr>
                <w:noProof/>
                <w:webHidden/>
              </w:rPr>
              <w:instrText xml:space="preserve"> PAGEREF _Toc428795911 \h </w:instrText>
            </w:r>
            <w:r w:rsidR="00334416">
              <w:rPr>
                <w:noProof/>
                <w:webHidden/>
              </w:rPr>
            </w:r>
            <w:r w:rsidR="00334416">
              <w:rPr>
                <w:noProof/>
                <w:webHidden/>
              </w:rPr>
              <w:fldChar w:fldCharType="separate"/>
            </w:r>
            <w:r w:rsidR="00734736">
              <w:rPr>
                <w:noProof/>
                <w:webHidden/>
              </w:rPr>
              <w:t>18</w:t>
            </w:r>
            <w:r w:rsidR="00334416">
              <w:rPr>
                <w:noProof/>
                <w:webHidden/>
              </w:rPr>
              <w:fldChar w:fldCharType="end"/>
            </w:r>
          </w:hyperlink>
        </w:p>
        <w:p w:rsidR="00CC71EB" w:rsidRDefault="00CC71EB">
          <w:r>
            <w:rPr>
              <w:b/>
              <w:bCs/>
              <w:noProof/>
            </w:rPr>
            <w:fldChar w:fldCharType="end"/>
          </w:r>
        </w:p>
      </w:sdtContent>
    </w:sdt>
    <w:p w:rsidR="00966FAF" w:rsidRPr="00966FAF" w:rsidRDefault="00CC71EB" w:rsidP="00966FAF">
      <w:pPr>
        <w:rPr>
          <w:sz w:val="24"/>
        </w:rPr>
      </w:pPr>
      <w:r>
        <w:rPr>
          <w:sz w:val="24"/>
        </w:rPr>
        <w:br w:type="page"/>
      </w:r>
      <w:bookmarkStart w:id="0" w:name="_Toc417330382"/>
    </w:p>
    <w:p w:rsidR="00CA3F5D" w:rsidRDefault="00CA3F5D" w:rsidP="00CA3F5D">
      <w:pPr>
        <w:pStyle w:val="Heading1"/>
      </w:pPr>
      <w:bookmarkStart w:id="1" w:name="_Toc428795880"/>
      <w:r>
        <w:lastRenderedPageBreak/>
        <w:t>Executive Summary</w:t>
      </w:r>
      <w:bookmarkEnd w:id="1"/>
    </w:p>
    <w:p w:rsidR="00D63D80" w:rsidRDefault="00334416" w:rsidP="00CA3F5D">
      <w:r>
        <w:t>This project is focus</w:t>
      </w:r>
      <w:r w:rsidR="003567D7">
        <w:t>ed</w:t>
      </w:r>
      <w:r>
        <w:t xml:space="preserve"> on </w:t>
      </w:r>
      <w:r w:rsidR="00B91A98">
        <w:t xml:space="preserve">developing a new digital signage technology using data mining. The whole solution consists of three modules: offline setup of </w:t>
      </w:r>
      <w:r w:rsidR="003567D7">
        <w:t xml:space="preserve">the </w:t>
      </w:r>
      <w:r w:rsidR="00B91A98">
        <w:t>classification model</w:t>
      </w:r>
      <w:r w:rsidR="00D63D80">
        <w:t xml:space="preserve"> (module 1)</w:t>
      </w:r>
      <w:r w:rsidR="00B91A98">
        <w:t>, data collection &amp; mining</w:t>
      </w:r>
      <w:r w:rsidR="00D63D80">
        <w:t xml:space="preserve"> (module 2)</w:t>
      </w:r>
      <w:r w:rsidR="00B91A98">
        <w:t xml:space="preserve">, </w:t>
      </w:r>
      <w:r w:rsidR="003567D7">
        <w:t xml:space="preserve">and </w:t>
      </w:r>
      <w:r w:rsidR="00B91A98">
        <w:t>personal content trigger</w:t>
      </w:r>
      <w:r w:rsidR="00D63D80">
        <w:t xml:space="preserve"> (module 3)</w:t>
      </w:r>
      <w:r w:rsidR="00B91A98">
        <w:t>.</w:t>
      </w:r>
      <w:r w:rsidR="004826F7">
        <w:t xml:space="preserve"> </w:t>
      </w:r>
      <w:r w:rsidR="00B91A98">
        <w:t xml:space="preserve">A prototype has been built up and </w:t>
      </w:r>
      <w:r w:rsidR="003567D7">
        <w:t xml:space="preserve">the </w:t>
      </w:r>
      <w:r w:rsidR="00B91A98">
        <w:t xml:space="preserve">live demo works properly and smoothly. </w:t>
      </w:r>
      <w:r w:rsidR="003567D7">
        <w:t>Further developments are needed, and some suggestions are given in the end of this document.</w:t>
      </w:r>
      <w:r w:rsidR="00B91A98">
        <w:t xml:space="preserve"> </w:t>
      </w:r>
    </w:p>
    <w:p w:rsidR="00CA3F5D" w:rsidRDefault="00D63D80" w:rsidP="00CA3F5D">
      <w:r>
        <w:t>In order to operate data mining, a large volume of homologous data is needed as a training dataset. After pr</w:t>
      </w:r>
      <w:r w:rsidR="00872575">
        <w:t>e-processing</w:t>
      </w:r>
      <w:r>
        <w:t>, training set will be sent to train the data model. This is module 1 and this module can be done offline in advance. Module 2</w:t>
      </w:r>
      <w:r w:rsidR="00872575">
        <w:t xml:space="preserve"> is the main body of the data mining algorithm. </w:t>
      </w:r>
      <w:r w:rsidR="005B01A5">
        <w:t>For the first step,</w:t>
      </w:r>
      <w:r w:rsidR="00872575">
        <w:t xml:space="preserve"> </w:t>
      </w:r>
      <w:r w:rsidR="005B01A5">
        <w:t xml:space="preserve">the </w:t>
      </w:r>
      <w:r w:rsidR="00872575">
        <w:t>user’s social network information will be fetched, and then the data will go through the same pre-processing as in module 1. Lastly,</w:t>
      </w:r>
      <w:r w:rsidR="005B01A5">
        <w:t xml:space="preserve"> the</w:t>
      </w:r>
      <w:r w:rsidR="00872575">
        <w:t xml:space="preserve"> machine will give its prediction on the processed data. Module 2</w:t>
      </w:r>
      <w:r>
        <w:t xml:space="preserve"> is real-time, which consumes only 1 second, observed from experiments.</w:t>
      </w:r>
      <w:r w:rsidR="00872575">
        <w:t xml:space="preserve"> Having </w:t>
      </w:r>
      <w:r w:rsidR="005B01A5">
        <w:t xml:space="preserve">the </w:t>
      </w:r>
      <w:r w:rsidR="00872575">
        <w:t xml:space="preserve">data mining result, module 3 is using this result to display </w:t>
      </w:r>
      <w:r w:rsidR="005B01A5">
        <w:t xml:space="preserve">the </w:t>
      </w:r>
      <w:r w:rsidR="00872575">
        <w:t xml:space="preserve">corresponding contents on certain players. HTTP polling is set up between server and players. Once any detection is received, </w:t>
      </w:r>
      <w:r w:rsidR="00A50EF5">
        <w:t>the content on the player could be changed real</w:t>
      </w:r>
      <w:r w:rsidR="00DE6E67">
        <w:t>-</w:t>
      </w:r>
      <w:r w:rsidR="00A50EF5">
        <w:t>time.</w:t>
      </w:r>
      <w:r w:rsidR="00CA3F5D">
        <w:br w:type="page"/>
      </w:r>
    </w:p>
    <w:p w:rsidR="00966FAF" w:rsidRDefault="002B78F0" w:rsidP="00564BD1">
      <w:pPr>
        <w:pStyle w:val="Heading1"/>
      </w:pPr>
      <w:bookmarkStart w:id="2" w:name="_Toc428795881"/>
      <w:r>
        <w:lastRenderedPageBreak/>
        <w:t>Overview</w:t>
      </w:r>
      <w:bookmarkEnd w:id="2"/>
    </w:p>
    <w:p w:rsidR="00966FAF" w:rsidRDefault="002B78F0" w:rsidP="00960FEB">
      <w:pPr>
        <w:jc w:val="both"/>
      </w:pPr>
      <w:r>
        <w:t>Rapid developments</w:t>
      </w:r>
      <w:r w:rsidR="00533A68">
        <w:t xml:space="preserve"> in </w:t>
      </w:r>
      <w:r>
        <w:t xml:space="preserve">information technology, coupled with </w:t>
      </w:r>
      <w:r w:rsidR="00533A68">
        <w:t xml:space="preserve">the generation of large amounts of data, has quickly driven big data initiatives and </w:t>
      </w:r>
      <w:r>
        <w:t xml:space="preserve">technologies </w:t>
      </w:r>
      <w:r w:rsidR="00533A68">
        <w:t xml:space="preserve">to become the next </w:t>
      </w:r>
      <w:r>
        <w:t>mega trend that industries</w:t>
      </w:r>
      <w:r w:rsidR="00BB33E5">
        <w:t xml:space="preserve"> try to leverage as a </w:t>
      </w:r>
      <w:r w:rsidR="00533A68">
        <w:t>competitive advantage.</w:t>
      </w:r>
      <w:r>
        <w:t xml:space="preserve"> </w:t>
      </w:r>
    </w:p>
    <w:p w:rsidR="00E055A7" w:rsidRDefault="00602D6D" w:rsidP="00B72D0D">
      <w:pPr>
        <w:jc w:val="both"/>
      </w:pPr>
      <w:r>
        <w:t xml:space="preserve">The above </w:t>
      </w:r>
      <w:r w:rsidR="00D06CDF">
        <w:t>technologies have</w:t>
      </w:r>
      <w:r w:rsidR="0046384A">
        <w:t xml:space="preserve"> enabled a new </w:t>
      </w:r>
      <w:r>
        <w:t>type of marketing, known as customer-centric marketing</w:t>
      </w:r>
      <w:r>
        <w:rPr>
          <w:rStyle w:val="FootnoteReference"/>
        </w:rPr>
        <w:footnoteReference w:id="1"/>
      </w:r>
      <w:r>
        <w:t>.</w:t>
      </w:r>
      <w:r w:rsidR="00771B37">
        <w:t xml:space="preserve">  In traditional</w:t>
      </w:r>
      <w:r w:rsidR="00B72D0D">
        <w:t xml:space="preserve"> marketing, products, services and channels are driven </w:t>
      </w:r>
      <w:r w:rsidR="00771B37">
        <w:t>based on an “average” customer</w:t>
      </w:r>
      <w:r w:rsidR="00B72D0D">
        <w:t xml:space="preserve"> profile</w:t>
      </w:r>
      <w:r w:rsidR="00771B37">
        <w:t>.  In contrast, customer-centric marketing allows companies to look past an “average” customer, and treat each customer as unique.</w:t>
      </w:r>
      <w:r w:rsidR="00E76B9F">
        <w:t xml:space="preserve">  However, this requires companies to really understand the needs and wants of their customers, which “big data” initiatives hope to unleash.</w:t>
      </w:r>
      <w:r w:rsidR="00995212">
        <w:t xml:space="preserve">  </w:t>
      </w:r>
    </w:p>
    <w:p w:rsidR="00564BD1" w:rsidRDefault="0070456E" w:rsidP="00B72D0D">
      <w:pPr>
        <w:pStyle w:val="Heading1"/>
      </w:pPr>
      <w:bookmarkStart w:id="3" w:name="_Toc428795882"/>
      <w:r w:rsidRPr="0070456E">
        <w:t>Goal</w:t>
      </w:r>
      <w:bookmarkEnd w:id="0"/>
      <w:bookmarkEnd w:id="3"/>
    </w:p>
    <w:p w:rsidR="00AC6381" w:rsidRDefault="00E76B9F" w:rsidP="00AC6381">
      <w:pPr>
        <w:spacing w:after="0" w:line="240" w:lineRule="auto"/>
      </w:pPr>
      <w:r>
        <w:t xml:space="preserve">The goal of this project is to create a technology that would </w:t>
      </w:r>
      <w:r w:rsidR="008819B7">
        <w:t xml:space="preserve">enable </w:t>
      </w:r>
      <w:r>
        <w:t>a financial institution</w:t>
      </w:r>
      <w:r w:rsidR="008819B7">
        <w:t xml:space="preserve">, such as the Bank of Montreal (BMO), to </w:t>
      </w:r>
      <w:r w:rsidR="00AC6381">
        <w:t>capture, understand and predict their customers’ wants and needs with regard to their product offerings.</w:t>
      </w:r>
      <w:bookmarkStart w:id="4" w:name="_Toc417330383"/>
    </w:p>
    <w:p w:rsidR="00564BD1" w:rsidRDefault="00564BD1" w:rsidP="00AC6381">
      <w:pPr>
        <w:pStyle w:val="Heading1"/>
      </w:pPr>
      <w:bookmarkStart w:id="5" w:name="_Toc428795883"/>
      <w:r w:rsidRPr="00564BD1">
        <w:t>Scope</w:t>
      </w:r>
      <w:bookmarkEnd w:id="4"/>
      <w:bookmarkEnd w:id="5"/>
    </w:p>
    <w:p w:rsidR="00580557" w:rsidRDefault="00580557" w:rsidP="0070456E">
      <w:pPr>
        <w:spacing w:after="0" w:line="240" w:lineRule="auto"/>
      </w:pPr>
      <w:r>
        <w:t xml:space="preserve">The scope of the project </w:t>
      </w:r>
      <w:r w:rsidR="004D5D25">
        <w:t xml:space="preserve">is limited to the </w:t>
      </w:r>
      <w:r>
        <w:t>following:</w:t>
      </w:r>
    </w:p>
    <w:p w:rsidR="00580557" w:rsidRDefault="004D5D25" w:rsidP="00580557">
      <w:pPr>
        <w:pStyle w:val="ListParagraph"/>
        <w:numPr>
          <w:ilvl w:val="0"/>
          <w:numId w:val="8"/>
        </w:numPr>
        <w:spacing w:after="0" w:line="240" w:lineRule="auto"/>
      </w:pPr>
      <w:r>
        <w:t xml:space="preserve">Develop a </w:t>
      </w:r>
      <w:r w:rsidR="00580557">
        <w:t>technology that can be used in a financial institution</w:t>
      </w:r>
      <w:r>
        <w:t xml:space="preserve"> (BMO) application</w:t>
      </w:r>
    </w:p>
    <w:p w:rsidR="004D5D25" w:rsidRDefault="004D5D25" w:rsidP="00580557">
      <w:pPr>
        <w:pStyle w:val="ListParagraph"/>
        <w:numPr>
          <w:ilvl w:val="0"/>
          <w:numId w:val="8"/>
        </w:numPr>
        <w:spacing w:after="0" w:line="240" w:lineRule="auto"/>
      </w:pPr>
      <w:r>
        <w:t>Integrate with current digital signage technology at BMO</w:t>
      </w:r>
    </w:p>
    <w:p w:rsidR="00D603BE" w:rsidRDefault="00D603BE" w:rsidP="00580557">
      <w:pPr>
        <w:pStyle w:val="ListParagraph"/>
        <w:numPr>
          <w:ilvl w:val="0"/>
          <w:numId w:val="8"/>
        </w:numPr>
        <w:spacing w:after="0" w:line="240" w:lineRule="auto"/>
      </w:pPr>
      <w:r>
        <w:t>Data mining to include both internal and external sources to the bank (i.e. social media, bank databases, etc.)</w:t>
      </w:r>
    </w:p>
    <w:p w:rsidR="000D499D" w:rsidRDefault="000D499D" w:rsidP="000D499D">
      <w:pPr>
        <w:pStyle w:val="ListParagraph"/>
        <w:numPr>
          <w:ilvl w:val="1"/>
          <w:numId w:val="8"/>
        </w:numPr>
        <w:spacing w:after="0" w:line="240" w:lineRule="auto"/>
      </w:pPr>
      <w:r>
        <w:t>Use data sources that are available (i.e. mostly external sources, since internal bank sources will require bank approval)</w:t>
      </w:r>
    </w:p>
    <w:p w:rsidR="00747B21" w:rsidRDefault="00747B21" w:rsidP="001621F8">
      <w:pPr>
        <w:pStyle w:val="ListParagraph"/>
        <w:numPr>
          <w:ilvl w:val="0"/>
          <w:numId w:val="8"/>
        </w:numPr>
        <w:spacing w:after="0" w:line="240" w:lineRule="auto"/>
      </w:pPr>
      <w:r>
        <w:t>Limit to current existing BMO customers only</w:t>
      </w:r>
    </w:p>
    <w:p w:rsidR="00A2285A" w:rsidRDefault="00A2285A" w:rsidP="00564BD1">
      <w:pPr>
        <w:pStyle w:val="Heading1"/>
      </w:pPr>
      <w:bookmarkStart w:id="6" w:name="_Toc428795884"/>
      <w:bookmarkStart w:id="7" w:name="_Toc417330384"/>
      <w:r>
        <w:t>Team</w:t>
      </w:r>
      <w:bookmarkEnd w:id="6"/>
    </w:p>
    <w:p w:rsidR="00A2285A" w:rsidRDefault="007967E0" w:rsidP="001A1CF3">
      <w:pPr>
        <w:pStyle w:val="ListParagraph"/>
        <w:numPr>
          <w:ilvl w:val="0"/>
          <w:numId w:val="9"/>
        </w:numPr>
      </w:pPr>
      <w:proofErr w:type="spellStart"/>
      <w:r>
        <w:t>Xulai</w:t>
      </w:r>
      <w:proofErr w:type="spellEnd"/>
      <w:r>
        <w:t xml:space="preserve"> C – Technology developer</w:t>
      </w:r>
    </w:p>
    <w:p w:rsidR="007967E0" w:rsidRDefault="007967E0" w:rsidP="001A1CF3">
      <w:pPr>
        <w:pStyle w:val="ListParagraph"/>
        <w:numPr>
          <w:ilvl w:val="0"/>
          <w:numId w:val="9"/>
        </w:numPr>
      </w:pPr>
      <w:r>
        <w:t>Bill L – Solutions Architect</w:t>
      </w:r>
    </w:p>
    <w:p w:rsidR="007967E0" w:rsidRDefault="007967E0" w:rsidP="001A1CF3">
      <w:pPr>
        <w:pStyle w:val="ListParagraph"/>
        <w:numPr>
          <w:ilvl w:val="0"/>
          <w:numId w:val="9"/>
        </w:numPr>
      </w:pPr>
      <w:r>
        <w:t>Daniel J – Developer</w:t>
      </w:r>
    </w:p>
    <w:p w:rsidR="00564BD1" w:rsidRDefault="00564BD1" w:rsidP="00564BD1">
      <w:pPr>
        <w:pStyle w:val="Heading1"/>
      </w:pPr>
      <w:bookmarkStart w:id="8" w:name="_Toc428795885"/>
      <w:r>
        <w:t>Due Date</w:t>
      </w:r>
      <w:bookmarkEnd w:id="7"/>
      <w:bookmarkEnd w:id="8"/>
    </w:p>
    <w:p w:rsidR="00B46F04" w:rsidRDefault="00561AAE" w:rsidP="00B46F04">
      <w:pPr>
        <w:spacing w:after="0" w:line="240" w:lineRule="auto"/>
      </w:pPr>
      <w:r>
        <w:t>End of August 2015</w:t>
      </w:r>
    </w:p>
    <w:p w:rsidR="00561AAE" w:rsidRDefault="00644E28" w:rsidP="00561AAE">
      <w:pPr>
        <w:pStyle w:val="Heading1"/>
      </w:pPr>
      <w:bookmarkStart w:id="9" w:name="_Toc428795886"/>
      <w:r>
        <w:lastRenderedPageBreak/>
        <w:t>Project Plan</w:t>
      </w:r>
      <w:bookmarkEnd w:id="9"/>
    </w:p>
    <w:p w:rsidR="00F92A81" w:rsidRDefault="00C761D0" w:rsidP="00F92A81">
      <w:r>
        <w:object w:dxaOrig="16018" w:dyaOrig="121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7.75pt;height:355.2pt" o:ole="">
            <v:imagedata r:id="rId9" o:title=""/>
          </v:shape>
          <o:OLEObject Type="Embed" ProgID="Visio.Drawing.11" ShapeID="_x0000_i1026" DrawAspect="Content" ObjectID="_1502548728" r:id="rId10"/>
        </w:object>
      </w:r>
    </w:p>
    <w:p w:rsidR="004A3485" w:rsidRPr="00F92A81" w:rsidRDefault="004A3485" w:rsidP="004A3485">
      <w:pPr>
        <w:jc w:val="center"/>
      </w:pPr>
      <w:r>
        <w:t>Fig.1 - Project Plan</w:t>
      </w:r>
    </w:p>
    <w:p w:rsidR="00561AAE" w:rsidRDefault="00644E28" w:rsidP="00561AAE">
      <w:pPr>
        <w:pStyle w:val="Heading1"/>
      </w:pPr>
      <w:bookmarkStart w:id="10" w:name="_Toc428795887"/>
      <w:r>
        <w:t xml:space="preserve">Phase </w:t>
      </w:r>
      <w:r w:rsidR="00561AAE">
        <w:t>1 – Methodology and Model</w:t>
      </w:r>
      <w:bookmarkEnd w:id="10"/>
    </w:p>
    <w:p w:rsidR="008A2ED8" w:rsidRDefault="00644E28" w:rsidP="008A2ED8">
      <w:r>
        <w:t xml:space="preserve">This section </w:t>
      </w:r>
      <w:r w:rsidR="008A2ED8">
        <w:t>develops the methodology and model to be used and prototype in the next phase.</w:t>
      </w:r>
    </w:p>
    <w:p w:rsidR="00387044" w:rsidRDefault="00387044" w:rsidP="008A2ED8">
      <w:r>
        <w:t xml:space="preserve">This is a preliminary high level view of the </w:t>
      </w:r>
      <w:r w:rsidR="008D3288">
        <w:t>project model</w:t>
      </w:r>
      <w:r w:rsidR="008168B0">
        <w:t>:</w:t>
      </w:r>
    </w:p>
    <w:p w:rsidR="00387044" w:rsidRDefault="00624A22" w:rsidP="00624A22">
      <w:pPr>
        <w:jc w:val="center"/>
      </w:pPr>
      <w:r>
        <w:rPr>
          <w:noProof/>
          <w:lang w:val="en-US"/>
        </w:rPr>
        <w:drawing>
          <wp:inline distT="0" distB="0" distL="0" distR="0" wp14:anchorId="0664C8E7" wp14:editId="637C0767">
            <wp:extent cx="5898580" cy="14923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005" cy="1502091"/>
                    </a:xfrm>
                    <a:prstGeom prst="rect">
                      <a:avLst/>
                    </a:prstGeom>
                    <a:noFill/>
                    <a:ln>
                      <a:noFill/>
                    </a:ln>
                  </pic:spPr>
                </pic:pic>
              </a:graphicData>
            </a:graphic>
          </wp:inline>
        </w:drawing>
      </w:r>
    </w:p>
    <w:p w:rsidR="004A3485" w:rsidRPr="00F92A81" w:rsidRDefault="004A3485" w:rsidP="004A3485">
      <w:pPr>
        <w:jc w:val="center"/>
      </w:pPr>
      <w:r>
        <w:t>Fig.2 - Project Plan</w:t>
      </w:r>
    </w:p>
    <w:p w:rsidR="00121773" w:rsidRDefault="00121773" w:rsidP="00624A22"/>
    <w:p w:rsidR="00624A22" w:rsidRDefault="00624A22" w:rsidP="00624A22">
      <w:r>
        <w:lastRenderedPageBreak/>
        <w:t xml:space="preserve">Analyzing and mining customers’ needs can be divided into 4 stages. </w:t>
      </w:r>
    </w:p>
    <w:p w:rsidR="00907235" w:rsidRDefault="00703FAC" w:rsidP="00AC754C">
      <w:pPr>
        <w:jc w:val="center"/>
      </w:pPr>
      <w:r>
        <w:pict>
          <v:group id="_x0000_s1038" style="width:109.95pt;height:248.8pt;mso-position-horizontal-relative:char;mso-position-vertical-relative:line" coordorigin="5018,6652" coordsize="2199,4976">
            <v:shapetype id="_x0000_t32" coordsize="21600,21600" o:spt="32" o:oned="t" path="m,l21600,21600e" filled="f">
              <v:path arrowok="t" fillok="f" o:connecttype="none"/>
              <o:lock v:ext="edit" shapetype="t"/>
            </v:shapetype>
            <v:shape id="_x0000_s1033" type="#_x0000_t32" style="position:absolute;left:6129;top:7473;width:0;height:571" o:connectortype="straight">
              <v:stroke endarrow="block"/>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31" type="#_x0000_t176" style="position:absolute;left:5018;top:6652;width:2199;height:821" strokecolor="#a5a5a5 [2092]">
              <v:textbox style="mso-next-textbox:#_x0000_s1031">
                <w:txbxContent>
                  <w:p w:rsidR="00334416" w:rsidRDefault="00334416" w:rsidP="00907235">
                    <w:pPr>
                      <w:spacing w:after="0" w:line="240" w:lineRule="auto"/>
                      <w:jc w:val="center"/>
                    </w:pPr>
                    <w:r>
                      <w:t>Customer Recognition</w:t>
                    </w:r>
                  </w:p>
                </w:txbxContent>
              </v:textbox>
            </v:shape>
            <v:shape id="_x0000_s1032" type="#_x0000_t176" style="position:absolute;left:5018;top:8044;width:2199;height:821" strokecolor="#a5a5a5 [2092]">
              <v:textbox style="mso-next-textbox:#_x0000_s1032">
                <w:txbxContent>
                  <w:p w:rsidR="00334416" w:rsidRDefault="00334416" w:rsidP="008168B0">
                    <w:pPr>
                      <w:spacing w:before="160" w:after="0" w:line="240" w:lineRule="auto"/>
                      <w:jc w:val="center"/>
                    </w:pPr>
                    <w:r>
                      <w:t>Data Collection</w:t>
                    </w:r>
                  </w:p>
                </w:txbxContent>
              </v:textbox>
            </v:shape>
            <v:shape id="_x0000_s1034" type="#_x0000_t32" style="position:absolute;left:6129;top:8853;width:0;height:571" o:connectortype="straight">
              <v:stroke endarrow="block"/>
            </v:shape>
            <v:shape id="_x0000_s1035" type="#_x0000_t176" style="position:absolute;left:5018;top:9424;width:2199;height:821" strokecolor="#a5a5a5 [2092]">
              <v:textbox style="mso-next-textbox:#_x0000_s1035">
                <w:txbxContent>
                  <w:p w:rsidR="00334416" w:rsidRDefault="00334416" w:rsidP="00AC754C">
                    <w:pPr>
                      <w:spacing w:before="160" w:after="0" w:line="240" w:lineRule="auto"/>
                      <w:jc w:val="center"/>
                    </w:pPr>
                    <w:r>
                      <w:t>Data Mining</w:t>
                    </w:r>
                  </w:p>
                </w:txbxContent>
              </v:textbox>
            </v:shape>
            <v:shape id="_x0000_s1036" type="#_x0000_t32" style="position:absolute;left:6129;top:10236;width:0;height:571" o:connectortype="straight">
              <v:stroke endarrow="block"/>
            </v:shape>
            <v:shape id="_x0000_s1037" type="#_x0000_t176" style="position:absolute;left:5018;top:10807;width:2199;height:821" strokecolor="#a5a5a5 [2092]">
              <v:textbox style="mso-next-textbox:#_x0000_s1037">
                <w:txbxContent>
                  <w:p w:rsidR="00334416" w:rsidRDefault="00334416" w:rsidP="008168B0">
                    <w:pPr>
                      <w:spacing w:after="0" w:line="240" w:lineRule="auto"/>
                      <w:jc w:val="center"/>
                    </w:pPr>
                    <w:r>
                      <w:t>Product Recommendation</w:t>
                    </w:r>
                  </w:p>
                </w:txbxContent>
              </v:textbox>
            </v:shape>
            <w10:wrap type="none"/>
            <w10:anchorlock/>
          </v:group>
        </w:pict>
      </w:r>
    </w:p>
    <w:p w:rsidR="004A3485" w:rsidRDefault="004A3485" w:rsidP="00AC754C">
      <w:pPr>
        <w:jc w:val="center"/>
      </w:pPr>
      <w:r>
        <w:t>Fig.3 - Project Plan</w:t>
      </w:r>
    </w:p>
    <w:p w:rsidR="00AC754C" w:rsidRDefault="008168B0" w:rsidP="008168B0">
      <w:pPr>
        <w:pStyle w:val="Heading2"/>
        <w:numPr>
          <w:ilvl w:val="0"/>
          <w:numId w:val="12"/>
        </w:numPr>
        <w:ind w:left="360"/>
      </w:pPr>
      <w:bookmarkStart w:id="11" w:name="_Toc428795888"/>
      <w:r w:rsidRPr="008168B0">
        <w:t>Customer Recognition</w:t>
      </w:r>
      <w:bookmarkEnd w:id="11"/>
    </w:p>
    <w:p w:rsidR="00686B7A" w:rsidRPr="00686B7A" w:rsidRDefault="00686B7A" w:rsidP="00686B7A">
      <w:r w:rsidRPr="00686B7A">
        <w:t>Once a customer enters the effective area of one digital player, we need to recognize him. Some of his information needs to be obtained in order to deliver further process.</w:t>
      </w:r>
    </w:p>
    <w:p w:rsidR="00D33255" w:rsidRDefault="002748F2" w:rsidP="006222E5">
      <w:pPr>
        <w:pStyle w:val="Heading3"/>
      </w:pPr>
      <w:bookmarkStart w:id="12" w:name="_Toc428795889"/>
      <w:r>
        <w:t>Challenges</w:t>
      </w:r>
      <w:bookmarkEnd w:id="12"/>
    </w:p>
    <w:p w:rsidR="002748F2" w:rsidRDefault="002748F2" w:rsidP="00891C76">
      <w:pPr>
        <w:pStyle w:val="ListParagraph"/>
        <w:numPr>
          <w:ilvl w:val="0"/>
          <w:numId w:val="15"/>
        </w:numPr>
      </w:pPr>
      <w:r>
        <w:t>Device Choice.  We need to determine the device that detects and recognizes customers.</w:t>
      </w:r>
    </w:p>
    <w:p w:rsidR="002748F2" w:rsidRPr="002748F2" w:rsidRDefault="002748F2" w:rsidP="00891C76">
      <w:pPr>
        <w:pStyle w:val="ListParagraph"/>
        <w:numPr>
          <w:ilvl w:val="0"/>
          <w:numId w:val="15"/>
        </w:numPr>
      </w:pPr>
      <w:r>
        <w:t>Limited Customer Information. Due to the technical restrictions and potential privacy policy, we need to clarify which personal identification we can obtain at stage 1</w:t>
      </w:r>
      <w:r w:rsidR="004E2601">
        <w:t>, which</w:t>
      </w:r>
      <w:r>
        <w:t xml:space="preserve"> </w:t>
      </w:r>
      <w:r w:rsidR="004E2601">
        <w:t>will significantly influences the schema of next stages.</w:t>
      </w:r>
    </w:p>
    <w:p w:rsidR="008168B0" w:rsidRDefault="008168B0" w:rsidP="008168B0">
      <w:pPr>
        <w:pStyle w:val="Heading2"/>
        <w:numPr>
          <w:ilvl w:val="0"/>
          <w:numId w:val="12"/>
        </w:numPr>
        <w:ind w:left="360"/>
      </w:pPr>
      <w:bookmarkStart w:id="13" w:name="_Toc428795890"/>
      <w:r w:rsidRPr="008168B0">
        <w:t>Data Collection</w:t>
      </w:r>
      <w:bookmarkEnd w:id="13"/>
    </w:p>
    <w:p w:rsidR="004E2601" w:rsidRDefault="006222E5" w:rsidP="004E2601">
      <w:r>
        <w:t xml:space="preserve">Using the customer identifier we obtain in stage 1, we will collect their social media data and transform it into a </w:t>
      </w:r>
      <w:r w:rsidRPr="006222E5">
        <w:t xml:space="preserve">processible </w:t>
      </w:r>
      <w:r>
        <w:t>format.</w:t>
      </w:r>
    </w:p>
    <w:p w:rsidR="006222E5" w:rsidRDefault="006222E5" w:rsidP="006222E5">
      <w:pPr>
        <w:pStyle w:val="Heading3"/>
      </w:pPr>
      <w:bookmarkStart w:id="14" w:name="_Toc428795891"/>
      <w:r>
        <w:t>Challenges</w:t>
      </w:r>
      <w:bookmarkEnd w:id="14"/>
    </w:p>
    <w:p w:rsidR="006222E5" w:rsidRDefault="00891C76" w:rsidP="00891C76">
      <w:pPr>
        <w:pStyle w:val="ListParagraph"/>
        <w:numPr>
          <w:ilvl w:val="0"/>
          <w:numId w:val="16"/>
        </w:numPr>
      </w:pPr>
      <w:r>
        <w:t>Account Access. How to access their social media account, extract the data we need with limited personal information we had in stage 1.</w:t>
      </w:r>
    </w:p>
    <w:p w:rsidR="00891C76" w:rsidRDefault="00986B64" w:rsidP="00891C76">
      <w:pPr>
        <w:pStyle w:val="ListParagraph"/>
        <w:numPr>
          <w:ilvl w:val="0"/>
          <w:numId w:val="16"/>
        </w:numPr>
      </w:pPr>
      <w:r>
        <w:t xml:space="preserve">Data Transformation. How to transform the original raw data into a </w:t>
      </w:r>
      <w:proofErr w:type="spellStart"/>
      <w:r>
        <w:t>processible</w:t>
      </w:r>
      <w:proofErr w:type="spellEnd"/>
      <w:r>
        <w:t xml:space="preserve"> format.</w:t>
      </w:r>
    </w:p>
    <w:p w:rsidR="00CB1D96" w:rsidRPr="004E2601" w:rsidRDefault="00F63534" w:rsidP="00891C76">
      <w:pPr>
        <w:pStyle w:val="ListParagraph"/>
        <w:numPr>
          <w:ilvl w:val="0"/>
          <w:numId w:val="16"/>
        </w:numPr>
      </w:pPr>
      <w:r>
        <w:t>Training dataset collection. In order to train the model, a large volume of training data is needed. Moreover, the training data need to be homologous with user data.</w:t>
      </w:r>
    </w:p>
    <w:p w:rsidR="008168B0" w:rsidRDefault="008168B0" w:rsidP="008168B0">
      <w:pPr>
        <w:pStyle w:val="Heading2"/>
        <w:numPr>
          <w:ilvl w:val="0"/>
          <w:numId w:val="12"/>
        </w:numPr>
        <w:ind w:left="360"/>
      </w:pPr>
      <w:bookmarkStart w:id="15" w:name="_Toc428795892"/>
      <w:r w:rsidRPr="008168B0">
        <w:lastRenderedPageBreak/>
        <w:t>Data Mining</w:t>
      </w:r>
      <w:bookmarkEnd w:id="15"/>
    </w:p>
    <w:p w:rsidR="00986B64" w:rsidRDefault="004A51A7" w:rsidP="00986B64">
      <w:r>
        <w:t>Starting from the formatted soci</w:t>
      </w:r>
      <w:r w:rsidR="00607443">
        <w:t>al media data, we need to go through preprocessing, feature extraction &amp; selection and classification successiv</w:t>
      </w:r>
      <w:r w:rsidR="00AC3554">
        <w:t>ely to find out customers’ need. Moreover, due to access restriction to internal data sources from bank, unsupervised classification would be applied.</w:t>
      </w:r>
    </w:p>
    <w:p w:rsidR="00607443" w:rsidRDefault="00607443" w:rsidP="00607443">
      <w:pPr>
        <w:pStyle w:val="Heading3"/>
      </w:pPr>
      <w:bookmarkStart w:id="16" w:name="_Toc428795893"/>
      <w:r>
        <w:t>Challenges</w:t>
      </w:r>
      <w:bookmarkEnd w:id="16"/>
    </w:p>
    <w:p w:rsidR="0086244A" w:rsidRDefault="0086244A" w:rsidP="00B81B55">
      <w:pPr>
        <w:pStyle w:val="ListParagraph"/>
        <w:numPr>
          <w:ilvl w:val="0"/>
          <w:numId w:val="17"/>
        </w:numPr>
      </w:pPr>
      <w:r>
        <w:t>Public Dataset. Due to privacy policy of Facebook. It may be difficult to obtain proper user dataset to be training set.</w:t>
      </w:r>
    </w:p>
    <w:p w:rsidR="006F2DFE" w:rsidRDefault="006F2DFE" w:rsidP="00B81B55">
      <w:pPr>
        <w:pStyle w:val="ListParagraph"/>
        <w:numPr>
          <w:ilvl w:val="0"/>
          <w:numId w:val="17"/>
        </w:numPr>
      </w:pPr>
      <w:r>
        <w:t>Feature Extraction. How to extract informative features from unsorted data source.</w:t>
      </w:r>
    </w:p>
    <w:p w:rsidR="00607443" w:rsidRDefault="00B81B55" w:rsidP="00B81B55">
      <w:pPr>
        <w:pStyle w:val="ListParagraph"/>
        <w:numPr>
          <w:ilvl w:val="0"/>
          <w:numId w:val="17"/>
        </w:numPr>
      </w:pPr>
      <w:r w:rsidRPr="00B81B55">
        <w:t>Dimensionality</w:t>
      </w:r>
      <w:r w:rsidR="00607443">
        <w:t xml:space="preserve">. </w:t>
      </w:r>
      <w:r>
        <w:t>Usually social media cover</w:t>
      </w:r>
      <w:r w:rsidR="00402582">
        <w:t>s</w:t>
      </w:r>
      <w:r>
        <w:t xml:space="preserve"> a </w:t>
      </w:r>
      <w:r w:rsidR="00AC3554">
        <w:t xml:space="preserve">high volume of </w:t>
      </w:r>
      <w:r w:rsidR="008831B0">
        <w:t>topics;</w:t>
      </w:r>
      <w:r w:rsidR="00104F7B">
        <w:t xml:space="preserve"> dimensionality of features could be </w:t>
      </w:r>
      <w:r w:rsidR="006F2DFE">
        <w:t>tremendous. Feature selection need to be carefully.</w:t>
      </w:r>
    </w:p>
    <w:p w:rsidR="006F2DFE" w:rsidRDefault="006F2DFE" w:rsidP="00B81B55">
      <w:pPr>
        <w:pStyle w:val="ListParagraph"/>
        <w:numPr>
          <w:ilvl w:val="0"/>
          <w:numId w:val="17"/>
        </w:numPr>
      </w:pPr>
      <w:r>
        <w:t xml:space="preserve">Unsupervised classification. How to analyze data without </w:t>
      </w:r>
      <w:r w:rsidR="00AE4856">
        <w:t>label (</w:t>
      </w:r>
      <w:r>
        <w:t>customer’s preference already know) will b</w:t>
      </w:r>
      <w:r w:rsidR="004E1636">
        <w:t>e another big challenge of project.</w:t>
      </w:r>
    </w:p>
    <w:p w:rsidR="008168B0" w:rsidRPr="008168B0" w:rsidRDefault="008168B0" w:rsidP="008168B0">
      <w:pPr>
        <w:pStyle w:val="Heading2"/>
        <w:numPr>
          <w:ilvl w:val="0"/>
          <w:numId w:val="12"/>
        </w:numPr>
        <w:ind w:left="360"/>
      </w:pPr>
      <w:bookmarkStart w:id="17" w:name="_Toc428795894"/>
      <w:r w:rsidRPr="008168B0">
        <w:t>Product Recommendation</w:t>
      </w:r>
      <w:bookmarkEnd w:id="17"/>
    </w:p>
    <w:p w:rsidR="0022383D" w:rsidRDefault="004E1636" w:rsidP="004E1636">
      <w:r>
        <w:t xml:space="preserve">Based on the results in stage 3, </w:t>
      </w:r>
      <w:r w:rsidR="00AE4856">
        <w:t>we determine the</w:t>
      </w:r>
      <w:r>
        <w:t xml:space="preserve"> </w:t>
      </w:r>
      <w:r w:rsidR="00AE4856">
        <w:t>BMO products which certain customer may interest most, and then change the content of play</w:t>
      </w:r>
      <w:r w:rsidR="00686B7A">
        <w:t>er</w:t>
      </w:r>
      <w:r w:rsidR="00AE4856">
        <w:t xml:space="preserve"> to related information.</w:t>
      </w:r>
    </w:p>
    <w:p w:rsidR="00AE4856" w:rsidRDefault="00AE4856" w:rsidP="00AE4856">
      <w:pPr>
        <w:pStyle w:val="Heading3"/>
      </w:pPr>
      <w:bookmarkStart w:id="18" w:name="_Toc428795895"/>
      <w:r>
        <w:t>Challenges</w:t>
      </w:r>
      <w:bookmarkEnd w:id="18"/>
    </w:p>
    <w:p w:rsidR="00AE4856" w:rsidRDefault="00686B7A" w:rsidP="00AE4856">
      <w:pPr>
        <w:pStyle w:val="ListParagraph"/>
        <w:numPr>
          <w:ilvl w:val="0"/>
          <w:numId w:val="19"/>
        </w:numPr>
      </w:pPr>
      <w:r>
        <w:t>Product</w:t>
      </w:r>
      <w:r w:rsidR="00AE4856">
        <w:t xml:space="preserve"> List. </w:t>
      </w:r>
      <w:r w:rsidR="00090858">
        <w:t>We need to determine BMO product list which BMO would like to promote.</w:t>
      </w:r>
    </w:p>
    <w:p w:rsidR="00AE4856" w:rsidRDefault="00AE4856" w:rsidP="00AE4856">
      <w:pPr>
        <w:pStyle w:val="ListParagraph"/>
        <w:numPr>
          <w:ilvl w:val="0"/>
          <w:numId w:val="19"/>
        </w:numPr>
      </w:pPr>
      <w:r>
        <w:t xml:space="preserve">Integration. How to apply what we have based on data mining to current digital signage technologies. </w:t>
      </w:r>
      <w:r w:rsidR="00090858">
        <w:t>How to smooth switchover of displaying content between regular one and triggered one.</w:t>
      </w:r>
    </w:p>
    <w:p w:rsidR="00121773" w:rsidRDefault="00121773">
      <w:pPr>
        <w:rPr>
          <w:rFonts w:asciiTheme="majorHAnsi" w:eastAsiaTheme="majorEastAsia" w:hAnsiTheme="majorHAnsi" w:cstheme="majorBidi"/>
          <w:color w:val="2E74B5" w:themeColor="accent1" w:themeShade="BF"/>
          <w:sz w:val="32"/>
          <w:szCs w:val="32"/>
        </w:rPr>
      </w:pPr>
      <w:r>
        <w:br w:type="page"/>
      </w:r>
    </w:p>
    <w:p w:rsidR="00561AAE" w:rsidRDefault="00644E28" w:rsidP="008A2ED8">
      <w:pPr>
        <w:pStyle w:val="Heading1"/>
      </w:pPr>
      <w:bookmarkStart w:id="19" w:name="_Toc428795896"/>
      <w:r>
        <w:lastRenderedPageBreak/>
        <w:t xml:space="preserve">Phase </w:t>
      </w:r>
      <w:r w:rsidR="00561AAE">
        <w:t xml:space="preserve">2 – </w:t>
      </w:r>
      <w:r w:rsidR="000B019C">
        <w:t>Troubleshooting</w:t>
      </w:r>
      <w:bookmarkEnd w:id="19"/>
    </w:p>
    <w:p w:rsidR="00A61E39" w:rsidRDefault="00A61E39" w:rsidP="00A61E39">
      <w:pPr>
        <w:pStyle w:val="Heading2"/>
        <w:numPr>
          <w:ilvl w:val="0"/>
          <w:numId w:val="21"/>
        </w:numPr>
        <w:ind w:left="360"/>
      </w:pPr>
      <w:bookmarkStart w:id="20" w:name="_Toc428795897"/>
      <w:r w:rsidRPr="008168B0">
        <w:t>Customer Recognition</w:t>
      </w:r>
      <w:bookmarkEnd w:id="20"/>
    </w:p>
    <w:p w:rsidR="00A578CA" w:rsidRDefault="00A61E39" w:rsidP="00A61E39">
      <w:r>
        <w:t>To identify customers, we choose to develop an app to ask for customers’ permission to their social network info. This app can be a</w:t>
      </w:r>
      <w:r w:rsidR="000B019C">
        <w:t xml:space="preserve"> new feature to be integrated with an existing a</w:t>
      </w:r>
      <w:r w:rsidR="00C761D0">
        <w:t>pp (like BMO’s app) or a start</w:t>
      </w:r>
      <w:r w:rsidR="00A578CA">
        <w:t xml:space="preserve"> of our own app for digital signage.</w:t>
      </w:r>
      <w:r w:rsidR="00590FEB">
        <w:t xml:space="preserve"> Android ID will be sent to server as an identifier of </w:t>
      </w:r>
      <w:r w:rsidR="009455B7">
        <w:t>android device (customer).</w:t>
      </w:r>
    </w:p>
    <w:p w:rsidR="00590FEB" w:rsidRDefault="00590FEB" w:rsidP="00590FEB">
      <w:pPr>
        <w:pStyle w:val="Heading3"/>
      </w:pPr>
      <w:bookmarkStart w:id="21" w:name="_Toc428795898"/>
      <w:r>
        <w:t>Lessons learned</w:t>
      </w:r>
      <w:bookmarkEnd w:id="21"/>
    </w:p>
    <w:p w:rsidR="00590FEB" w:rsidRDefault="0032776F" w:rsidP="0032776F">
      <w:pPr>
        <w:pStyle w:val="ListParagraph"/>
        <w:numPr>
          <w:ilvl w:val="0"/>
          <w:numId w:val="22"/>
        </w:numPr>
      </w:pPr>
      <w:r w:rsidRPr="0032776F">
        <w:t>ANDROID_ID</w:t>
      </w:r>
      <w:r w:rsidR="00CD44C2">
        <w:br/>
      </w:r>
      <w:r w:rsidRPr="0032776F">
        <w:t>A 64-bit number (as a hex string) that is randomly generated when the user first sets up the device and should remain constant for the lifetime of the user's device. When a device has multiple users (available on certain devices running Android 4.2 or higher), each user appears as a completely separate device, so the ANDROID_ID value is unique to each user.</w:t>
      </w:r>
      <w:r>
        <w:t xml:space="preserve"> So we could use the unique android ID to recognize user. For the code, please refer to Android Project.</w:t>
      </w:r>
    </w:p>
    <w:p w:rsidR="00C761D0" w:rsidRDefault="00C761D0" w:rsidP="0032776F">
      <w:pPr>
        <w:pStyle w:val="ListParagraph"/>
        <w:numPr>
          <w:ilvl w:val="0"/>
          <w:numId w:val="22"/>
        </w:numPr>
      </w:pPr>
      <w:r>
        <w:t>Facebook node id</w:t>
      </w:r>
    </w:p>
    <w:p w:rsidR="00C761D0" w:rsidRDefault="00C761D0" w:rsidP="00C761D0">
      <w:pPr>
        <w:pStyle w:val="ListParagraph"/>
      </w:pPr>
      <w:r>
        <w:t>Facebook assigns a unique node id to each user, thus we can use Facebook node id as a customer identifier.</w:t>
      </w:r>
    </w:p>
    <w:p w:rsidR="00A578CA" w:rsidRDefault="00A578CA" w:rsidP="00A578CA">
      <w:pPr>
        <w:pStyle w:val="Heading2"/>
        <w:numPr>
          <w:ilvl w:val="0"/>
          <w:numId w:val="21"/>
        </w:numPr>
        <w:ind w:left="360"/>
      </w:pPr>
      <w:bookmarkStart w:id="22" w:name="_Toc428795899"/>
      <w:r w:rsidRPr="008168B0">
        <w:t>Data Collection</w:t>
      </w:r>
      <w:bookmarkEnd w:id="22"/>
    </w:p>
    <w:p w:rsidR="00A578CA" w:rsidRDefault="00A578CA" w:rsidP="00A61E39">
      <w:r>
        <w:t>The app will send customer Facebook access token to our server under permission. With token received, customers’ social network info will be fetched at server. Further processing will be operated at server then to get it ready for data mining.</w:t>
      </w:r>
      <w:r w:rsidR="00456F90">
        <w:t xml:space="preserve"> Some</w:t>
      </w:r>
      <w:r w:rsidR="003829CA">
        <w:t xml:space="preserve"> of Facebook node</w:t>
      </w:r>
      <w:r w:rsidR="00456F90">
        <w:t xml:space="preserve"> features are to be chosen, </w:t>
      </w:r>
      <w:r w:rsidR="003829CA">
        <w:t xml:space="preserve">the </w:t>
      </w:r>
      <w:r w:rsidR="00456F90">
        <w:t>choices will be determined based on the raw data.</w:t>
      </w:r>
    </w:p>
    <w:p w:rsidR="0032776F" w:rsidRDefault="0032776F" w:rsidP="0032776F">
      <w:pPr>
        <w:pStyle w:val="Heading3"/>
      </w:pPr>
      <w:bookmarkStart w:id="23" w:name="_Toc428795900"/>
      <w:r>
        <w:t>Lessons learned</w:t>
      </w:r>
      <w:bookmarkEnd w:id="23"/>
    </w:p>
    <w:p w:rsidR="00692191" w:rsidRDefault="00E51796" w:rsidP="00E51796">
      <w:pPr>
        <w:pStyle w:val="ListParagraph"/>
        <w:numPr>
          <w:ilvl w:val="0"/>
          <w:numId w:val="22"/>
        </w:numPr>
      </w:pPr>
      <w:r>
        <w:t>Facebook API</w:t>
      </w:r>
      <w:r w:rsidR="00982FDC">
        <w:br/>
      </w:r>
      <w:r w:rsidR="00692191">
        <w:t>In order to retrieve user’s Facebook info, we need to fetch their data through Facebook API. Here are three basic Graph terms: nodes, fields, edges.</w:t>
      </w:r>
    </w:p>
    <w:p w:rsidR="006C6BFD" w:rsidRDefault="00692191" w:rsidP="00E51796">
      <w:pPr>
        <w:spacing w:after="120"/>
        <w:ind w:left="1152"/>
      </w:pPr>
      <w:r w:rsidRPr="00104FB0">
        <w:t>Nodes:</w:t>
      </w:r>
      <w:r w:rsidR="00982FDC" w:rsidRPr="00104FB0">
        <w:t xml:space="preserve"> </w:t>
      </w:r>
    </w:p>
    <w:p w:rsidR="00982FDC" w:rsidRDefault="00692191" w:rsidP="00E51796">
      <w:pPr>
        <w:spacing w:after="120"/>
        <w:ind w:left="1152"/>
      </w:pPr>
      <w:r w:rsidRPr="00692191">
        <w:t>A node is an object returned from Graph like a user, page or event. If a page has an id of 1337 it can be accessed by the following endpoint:</w:t>
      </w:r>
    </w:p>
    <w:p w:rsidR="006C6BFD" w:rsidRPr="001F0527" w:rsidRDefault="00692191" w:rsidP="00E51796">
      <w:pPr>
        <w:pStyle w:val="ListParagraph"/>
        <w:ind w:left="1296" w:firstLine="432"/>
        <w:rPr>
          <w:rFonts w:cstheme="minorHAnsi"/>
          <w:i/>
        </w:rPr>
      </w:pPr>
      <w:r w:rsidRPr="001F0527">
        <w:rPr>
          <w:rFonts w:cstheme="minorHAnsi"/>
          <w:i/>
        </w:rPr>
        <w:t>GET /1337</w:t>
      </w:r>
    </w:p>
    <w:p w:rsidR="006C6BFD" w:rsidRDefault="00CD44C2" w:rsidP="00E51796">
      <w:pPr>
        <w:spacing w:after="120"/>
        <w:ind w:left="1152"/>
      </w:pPr>
      <w:r w:rsidRPr="00104FB0">
        <w:t>Fields:</w:t>
      </w:r>
    </w:p>
    <w:p w:rsidR="00CD44C2" w:rsidRDefault="00CD44C2" w:rsidP="00E51796">
      <w:pPr>
        <w:spacing w:after="120"/>
        <w:ind w:left="1152"/>
      </w:pPr>
      <w:r w:rsidRPr="00CD44C2">
        <w:t>Fields reference specific properties of a Graph object. So a page object will have an ID, name and description among other things. You can specify which fields you'd like to be returned for a particular node using the fields modifier.</w:t>
      </w:r>
    </w:p>
    <w:p w:rsidR="00982FDC" w:rsidRPr="001F0527" w:rsidRDefault="00CD44C2" w:rsidP="00E51796">
      <w:pPr>
        <w:pStyle w:val="ListParagraph"/>
        <w:ind w:left="1296" w:firstLine="432"/>
        <w:rPr>
          <w:rFonts w:cstheme="minorHAnsi"/>
          <w:i/>
        </w:rPr>
      </w:pPr>
      <w:r w:rsidRPr="001F0527">
        <w:rPr>
          <w:rFonts w:cstheme="minorHAnsi"/>
          <w:i/>
        </w:rPr>
        <w:t>GET /1337?fields=</w:t>
      </w:r>
      <w:proofErr w:type="spellStart"/>
      <w:r w:rsidRPr="001F0527">
        <w:rPr>
          <w:rFonts w:cstheme="minorHAnsi"/>
          <w:i/>
        </w:rPr>
        <w:t>id,name,description</w:t>
      </w:r>
      <w:proofErr w:type="spellEnd"/>
    </w:p>
    <w:p w:rsidR="00104FB0" w:rsidRPr="00104FB0" w:rsidRDefault="00104FB0" w:rsidP="00E51796">
      <w:pPr>
        <w:spacing w:after="120"/>
        <w:ind w:left="1152"/>
      </w:pPr>
      <w:r w:rsidRPr="00104FB0">
        <w:t>Edges</w:t>
      </w:r>
      <w:r>
        <w:t>:</w:t>
      </w:r>
    </w:p>
    <w:p w:rsidR="00104FB0" w:rsidRPr="00104FB0" w:rsidRDefault="00104FB0" w:rsidP="00E51796">
      <w:pPr>
        <w:spacing w:after="120"/>
        <w:ind w:left="1152"/>
      </w:pPr>
      <w:r w:rsidRPr="00104FB0">
        <w:t>Data on Facebook is very relational. A page for example could have many timeline posts associated with it. This relation between two Graph objects is called an edge. We can grab the page timeline posts from a page with an ID of 1337 like so:</w:t>
      </w:r>
    </w:p>
    <w:p w:rsidR="00104FB0" w:rsidRPr="001F0527" w:rsidRDefault="00104FB0" w:rsidP="006C6BFD">
      <w:pPr>
        <w:pStyle w:val="ListParagraph"/>
        <w:ind w:left="1296" w:firstLine="432"/>
        <w:rPr>
          <w:rFonts w:cstheme="minorHAnsi"/>
          <w:i/>
        </w:rPr>
      </w:pPr>
      <w:r w:rsidRPr="001F0527">
        <w:rPr>
          <w:rFonts w:cstheme="minorHAnsi"/>
          <w:i/>
        </w:rPr>
        <w:lastRenderedPageBreak/>
        <w:t>GET /1337/posts</w:t>
      </w:r>
    </w:p>
    <w:p w:rsidR="00104FB0" w:rsidRPr="00104FB0" w:rsidRDefault="006C6BFD" w:rsidP="00E51796">
      <w:pPr>
        <w:spacing w:after="120"/>
        <w:ind w:left="1152"/>
      </w:pPr>
      <w:r>
        <w:t>P</w:t>
      </w:r>
      <w:r w:rsidR="00104FB0" w:rsidRPr="00104FB0">
        <w:t>osts</w:t>
      </w:r>
      <w:r>
        <w:t xml:space="preserve"> here</w:t>
      </w:r>
      <w:r w:rsidR="00104FB0" w:rsidRPr="00104FB0">
        <w:t xml:space="preserve"> is not a node since it doesn't represent a Graph object. Instead it represents a relation to other Graph objects. It is an edge because it connects a page Graph object and its posts.</w:t>
      </w:r>
    </w:p>
    <w:p w:rsidR="00E51796" w:rsidRDefault="00E51796" w:rsidP="00E51796">
      <w:pPr>
        <w:pStyle w:val="ListParagraph"/>
        <w:numPr>
          <w:ilvl w:val="0"/>
          <w:numId w:val="22"/>
        </w:numPr>
      </w:pPr>
      <w:r>
        <w:t>Nested requests syntax</w:t>
      </w:r>
    </w:p>
    <w:p w:rsidR="00E51796" w:rsidRDefault="00E51796" w:rsidP="00E51796">
      <w:pPr>
        <w:spacing w:after="120"/>
        <w:ind w:left="720"/>
      </w:pPr>
      <w:r>
        <w:t>To retrieve complicated data, Facebook API allows nested requests. The syntax for nested requests looks like this:</w:t>
      </w:r>
    </w:p>
    <w:p w:rsidR="00E51796" w:rsidRPr="001F0527" w:rsidRDefault="00E51796" w:rsidP="00E51796">
      <w:pPr>
        <w:pStyle w:val="ListParagraph"/>
        <w:ind w:left="1296" w:firstLine="432"/>
        <w:rPr>
          <w:rFonts w:cstheme="minorHAnsi"/>
          <w:i/>
        </w:rPr>
      </w:pPr>
      <w:r w:rsidRPr="001F0527">
        <w:rPr>
          <w:rFonts w:cstheme="minorHAnsi"/>
          <w:i/>
        </w:rPr>
        <w:t>/&lt;node-id&gt;?fields=&lt;first-level&gt;{&lt;second-level&gt;}</w:t>
      </w:r>
    </w:p>
    <w:p w:rsidR="00692191" w:rsidRDefault="00E51796" w:rsidP="00E51796">
      <w:pPr>
        <w:spacing w:after="120"/>
        <w:ind w:left="720"/>
      </w:pPr>
      <w:r>
        <w:t>Where &lt;node-id&gt; is the Graph object you want to retrieve, &lt;first-level&gt; is the name of the field or edge. If &lt;first-level&gt; is an edge, you can further specify that edge's fields or edges in &lt;second-level&gt;.</w:t>
      </w:r>
    </w:p>
    <w:p w:rsidR="004F663F" w:rsidRPr="004F663F" w:rsidRDefault="004F663F" w:rsidP="004F663F">
      <w:pPr>
        <w:spacing w:after="120"/>
        <w:ind w:left="720"/>
        <w:rPr>
          <w:lang w:val="en-US"/>
        </w:rPr>
      </w:pPr>
      <w:r w:rsidRPr="004F663F">
        <w:rPr>
          <w:lang w:val="en-US"/>
        </w:rPr>
        <w:t xml:space="preserve">Edges can be embedded infinitely deep. </w:t>
      </w:r>
      <w:r>
        <w:rPr>
          <w:lang w:val="en-US"/>
        </w:rPr>
        <w:t>We can construct nested request like this:</w:t>
      </w:r>
    </w:p>
    <w:p w:rsidR="004F663F" w:rsidRPr="004F663F" w:rsidRDefault="004F663F" w:rsidP="004F663F">
      <w:pPr>
        <w:pStyle w:val="ListParagraph"/>
        <w:ind w:left="1296" w:firstLine="432"/>
        <w:rPr>
          <w:rFonts w:ascii="Courier" w:hAnsi="Courier"/>
          <w:i/>
        </w:rPr>
      </w:pPr>
    </w:p>
    <w:p w:rsidR="001F0527" w:rsidRDefault="004F663F" w:rsidP="001F0527">
      <w:pPr>
        <w:pStyle w:val="ListParagraph"/>
        <w:ind w:left="1296" w:firstLine="432"/>
        <w:rPr>
          <w:rFonts w:cstheme="minorHAnsi"/>
          <w:i/>
        </w:rPr>
      </w:pPr>
      <w:r w:rsidRPr="001F0527">
        <w:rPr>
          <w:rFonts w:cstheme="minorHAnsi"/>
          <w:i/>
        </w:rPr>
        <w:t>GET /</w:t>
      </w:r>
      <w:proofErr w:type="spellStart"/>
      <w:r w:rsidRPr="001F0527">
        <w:rPr>
          <w:rFonts w:cstheme="minorHAnsi"/>
          <w:i/>
        </w:rPr>
        <w:t>me?fields</w:t>
      </w:r>
      <w:proofErr w:type="spellEnd"/>
      <w:r w:rsidRPr="001F0527">
        <w:rPr>
          <w:rFonts w:cstheme="minorHAnsi"/>
          <w:i/>
        </w:rPr>
        <w:t xml:space="preserve">= </w:t>
      </w:r>
      <w:proofErr w:type="spellStart"/>
      <w:r w:rsidRPr="001F0527">
        <w:rPr>
          <w:rFonts w:cstheme="minorHAnsi"/>
          <w:i/>
        </w:rPr>
        <w:t>id,name</w:t>
      </w:r>
      <w:proofErr w:type="spellEnd"/>
      <w:r w:rsidRPr="001F0527">
        <w:rPr>
          <w:rFonts w:cstheme="minorHAnsi"/>
          <w:i/>
        </w:rPr>
        <w:t>,</w:t>
      </w:r>
    </w:p>
    <w:p w:rsidR="004F663F" w:rsidRPr="001F0527" w:rsidRDefault="004F663F" w:rsidP="001F0527">
      <w:pPr>
        <w:pStyle w:val="ListParagraph"/>
        <w:ind w:left="1728" w:firstLine="432"/>
        <w:rPr>
          <w:rFonts w:cstheme="minorHAnsi"/>
          <w:i/>
        </w:rPr>
      </w:pPr>
      <w:proofErr w:type="spellStart"/>
      <w:r w:rsidRPr="001F0527">
        <w:rPr>
          <w:rFonts w:cstheme="minorHAnsi"/>
          <w:i/>
        </w:rPr>
        <w:t>photos.limit</w:t>
      </w:r>
      <w:proofErr w:type="spellEnd"/>
      <w:r w:rsidRPr="001F0527">
        <w:rPr>
          <w:rFonts w:cstheme="minorHAnsi"/>
          <w:i/>
        </w:rPr>
        <w:t>(5){</w:t>
      </w:r>
      <w:proofErr w:type="spellStart"/>
      <w:r w:rsidRPr="001F0527">
        <w:rPr>
          <w:rFonts w:cstheme="minorHAnsi"/>
          <w:i/>
        </w:rPr>
        <w:t>id,name,source</w:t>
      </w:r>
      <w:proofErr w:type="spellEnd"/>
      <w:r w:rsidRPr="001F0527">
        <w:rPr>
          <w:rFonts w:cstheme="minorHAnsi"/>
          <w:i/>
        </w:rPr>
        <w:t>},</w:t>
      </w:r>
    </w:p>
    <w:p w:rsidR="004F663F" w:rsidRPr="001F0527" w:rsidRDefault="004F663F" w:rsidP="001F0527">
      <w:pPr>
        <w:pStyle w:val="ListParagraph"/>
        <w:ind w:left="1728" w:firstLine="432"/>
        <w:rPr>
          <w:rFonts w:cstheme="minorHAnsi"/>
          <w:i/>
        </w:rPr>
      </w:pPr>
      <w:proofErr w:type="spellStart"/>
      <w:r w:rsidRPr="001F0527">
        <w:rPr>
          <w:rFonts w:cstheme="minorHAnsi"/>
          <w:i/>
        </w:rPr>
        <w:t>likes.limit</w:t>
      </w:r>
      <w:proofErr w:type="spellEnd"/>
      <w:r w:rsidRPr="001F0527">
        <w:rPr>
          <w:rFonts w:cstheme="minorHAnsi"/>
          <w:i/>
        </w:rPr>
        <w:t>(3){</w:t>
      </w:r>
      <w:proofErr w:type="spellStart"/>
      <w:r w:rsidRPr="001F0527">
        <w:rPr>
          <w:rFonts w:cstheme="minorHAnsi"/>
          <w:i/>
        </w:rPr>
        <w:t>id,name</w:t>
      </w:r>
      <w:proofErr w:type="spellEnd"/>
      <w:r w:rsidRPr="001F0527">
        <w:rPr>
          <w:rFonts w:cstheme="minorHAnsi"/>
          <w:i/>
        </w:rPr>
        <w:t>},</w:t>
      </w:r>
    </w:p>
    <w:p w:rsidR="0032776F" w:rsidRPr="001F0527" w:rsidRDefault="004F663F" w:rsidP="001F0527">
      <w:pPr>
        <w:pStyle w:val="ListParagraph"/>
        <w:ind w:left="1728" w:firstLine="432"/>
        <w:rPr>
          <w:rFonts w:cstheme="minorHAnsi"/>
          <w:i/>
        </w:rPr>
      </w:pPr>
      <w:r w:rsidRPr="001F0527">
        <w:rPr>
          <w:rFonts w:cstheme="minorHAnsi"/>
          <w:i/>
        </w:rPr>
        <w:t>events{</w:t>
      </w:r>
      <w:proofErr w:type="spellStart"/>
      <w:r w:rsidRPr="001F0527">
        <w:rPr>
          <w:rFonts w:cstheme="minorHAnsi"/>
          <w:i/>
        </w:rPr>
        <w:t>name,photos</w:t>
      </w:r>
      <w:proofErr w:type="spellEnd"/>
      <w:r w:rsidRPr="001F0527">
        <w:rPr>
          <w:rFonts w:cstheme="minorHAnsi"/>
          <w:i/>
        </w:rPr>
        <w:t>{</w:t>
      </w:r>
      <w:proofErr w:type="spellStart"/>
      <w:r w:rsidRPr="001F0527">
        <w:rPr>
          <w:rFonts w:cstheme="minorHAnsi"/>
          <w:i/>
        </w:rPr>
        <w:t>source,likes</w:t>
      </w:r>
      <w:proofErr w:type="spellEnd"/>
      <w:r w:rsidRPr="001F0527">
        <w:rPr>
          <w:rFonts w:cstheme="minorHAnsi"/>
          <w:i/>
        </w:rPr>
        <w:t>{name}}}</w:t>
      </w:r>
    </w:p>
    <w:p w:rsidR="001F0527" w:rsidRPr="001F0527" w:rsidRDefault="001F0527" w:rsidP="001F0527">
      <w:pPr>
        <w:pStyle w:val="ListParagraph"/>
        <w:numPr>
          <w:ilvl w:val="0"/>
          <w:numId w:val="22"/>
        </w:numPr>
      </w:pPr>
      <w:r w:rsidRPr="001F0527">
        <w:t>Nodes may need</w:t>
      </w:r>
    </w:p>
    <w:p w:rsidR="001F0527" w:rsidRPr="001F0527" w:rsidRDefault="001F0527" w:rsidP="00385CCD">
      <w:pPr>
        <w:pStyle w:val="ListParagraph"/>
        <w:numPr>
          <w:ilvl w:val="1"/>
          <w:numId w:val="27"/>
        </w:numPr>
        <w:spacing w:before="120"/>
        <w:ind w:left="1368"/>
      </w:pPr>
      <w:r w:rsidRPr="001F0527">
        <w:t>Posts(Status)</w:t>
      </w:r>
    </w:p>
    <w:p w:rsidR="001F0527" w:rsidRPr="001F0527" w:rsidRDefault="001F0527" w:rsidP="001F0527">
      <w:pPr>
        <w:pStyle w:val="ListParagraph"/>
        <w:ind w:left="1296" w:firstLine="432"/>
        <w:rPr>
          <w:rFonts w:cstheme="minorHAnsi"/>
          <w:i/>
        </w:rPr>
      </w:pPr>
      <w:r w:rsidRPr="001F0527">
        <w:rPr>
          <w:rFonts w:cstheme="minorHAnsi"/>
          <w:i/>
        </w:rPr>
        <w:t>/v2.3/me/</w:t>
      </w:r>
      <w:proofErr w:type="spellStart"/>
      <w:r w:rsidRPr="001F0527">
        <w:rPr>
          <w:rFonts w:cstheme="minorHAnsi"/>
          <w:i/>
        </w:rPr>
        <w:t>posts?fields</w:t>
      </w:r>
      <w:proofErr w:type="spellEnd"/>
      <w:r w:rsidRPr="001F0527">
        <w:rPr>
          <w:rFonts w:cstheme="minorHAnsi"/>
          <w:i/>
        </w:rPr>
        <w:t>=</w:t>
      </w:r>
      <w:proofErr w:type="spellStart"/>
      <w:r w:rsidRPr="001F0527">
        <w:rPr>
          <w:rFonts w:cstheme="minorHAnsi"/>
          <w:i/>
        </w:rPr>
        <w:t>message,description&amp;access_token</w:t>
      </w:r>
      <w:proofErr w:type="spellEnd"/>
      <w:r w:rsidRPr="001F0527">
        <w:rPr>
          <w:rFonts w:cstheme="minorHAnsi"/>
          <w:i/>
        </w:rPr>
        <w:t>=</w:t>
      </w:r>
    </w:p>
    <w:p w:rsidR="001F0527" w:rsidRPr="001F0527" w:rsidRDefault="001F0527" w:rsidP="001F0527">
      <w:pPr>
        <w:pStyle w:val="ListParagraph"/>
        <w:ind w:left="1296" w:firstLine="432"/>
        <w:rPr>
          <w:rFonts w:cstheme="minorHAnsi"/>
          <w:i/>
        </w:rPr>
      </w:pPr>
      <w:r w:rsidRPr="001F0527">
        <w:rPr>
          <w:rFonts w:cstheme="minorHAnsi"/>
          <w:i/>
        </w:rPr>
        <w:t>/v2.3/</w:t>
      </w:r>
      <w:proofErr w:type="spellStart"/>
      <w:r w:rsidRPr="001F0527">
        <w:rPr>
          <w:rFonts w:cstheme="minorHAnsi"/>
          <w:i/>
        </w:rPr>
        <w:t>me?fields</w:t>
      </w:r>
      <w:proofErr w:type="spellEnd"/>
      <w:r w:rsidRPr="001F0527">
        <w:rPr>
          <w:rFonts w:cstheme="minorHAnsi"/>
          <w:i/>
        </w:rPr>
        <w:t>=posts{</w:t>
      </w:r>
      <w:proofErr w:type="spellStart"/>
      <w:r w:rsidRPr="001F0527">
        <w:rPr>
          <w:rFonts w:cstheme="minorHAnsi"/>
          <w:i/>
        </w:rPr>
        <w:t>message,description</w:t>
      </w:r>
      <w:proofErr w:type="spellEnd"/>
      <w:r w:rsidRPr="001F0527">
        <w:rPr>
          <w:rFonts w:cstheme="minorHAnsi"/>
          <w:i/>
        </w:rPr>
        <w:t>}&amp;</w:t>
      </w:r>
      <w:proofErr w:type="spellStart"/>
      <w:r w:rsidRPr="001F0527">
        <w:rPr>
          <w:rFonts w:cstheme="minorHAnsi"/>
          <w:i/>
        </w:rPr>
        <w:t>access_token</w:t>
      </w:r>
      <w:proofErr w:type="spellEnd"/>
      <w:r w:rsidRPr="001F0527">
        <w:rPr>
          <w:rFonts w:cstheme="minorHAnsi"/>
          <w:i/>
        </w:rPr>
        <w:t>=</w:t>
      </w:r>
    </w:p>
    <w:p w:rsidR="001F0527" w:rsidRPr="001F0527" w:rsidRDefault="001F0527" w:rsidP="00385CCD">
      <w:pPr>
        <w:pStyle w:val="ListParagraph"/>
        <w:numPr>
          <w:ilvl w:val="1"/>
          <w:numId w:val="27"/>
        </w:numPr>
        <w:spacing w:before="120"/>
        <w:ind w:left="1368"/>
      </w:pPr>
      <w:r w:rsidRPr="001F0527">
        <w:t>Likes</w:t>
      </w:r>
    </w:p>
    <w:p w:rsidR="001F0527" w:rsidRPr="001F0527" w:rsidRDefault="001F0527" w:rsidP="001F0527">
      <w:pPr>
        <w:pStyle w:val="ListParagraph"/>
        <w:ind w:left="1296" w:firstLine="432"/>
        <w:rPr>
          <w:rFonts w:cstheme="minorHAnsi"/>
          <w:i/>
        </w:rPr>
      </w:pPr>
      <w:r w:rsidRPr="001F0527">
        <w:rPr>
          <w:rFonts w:cstheme="minorHAnsi"/>
          <w:i/>
        </w:rPr>
        <w:t>/v2.3/me/</w:t>
      </w:r>
      <w:proofErr w:type="spellStart"/>
      <w:r w:rsidRPr="001F0527">
        <w:rPr>
          <w:rFonts w:cstheme="minorHAnsi"/>
          <w:i/>
        </w:rPr>
        <w:t>likes?fields</w:t>
      </w:r>
      <w:proofErr w:type="spellEnd"/>
      <w:r w:rsidRPr="001F0527">
        <w:rPr>
          <w:rFonts w:cstheme="minorHAnsi"/>
          <w:i/>
        </w:rPr>
        <w:t>=</w:t>
      </w:r>
      <w:proofErr w:type="spellStart"/>
      <w:r w:rsidRPr="001F0527">
        <w:rPr>
          <w:rFonts w:cstheme="minorHAnsi"/>
          <w:i/>
        </w:rPr>
        <w:t>id,name,description,category&amp;access_token</w:t>
      </w:r>
      <w:proofErr w:type="spellEnd"/>
      <w:r w:rsidRPr="001F0527">
        <w:rPr>
          <w:rFonts w:cstheme="minorHAnsi"/>
          <w:i/>
        </w:rPr>
        <w:t>=</w:t>
      </w:r>
    </w:p>
    <w:p w:rsidR="001F0527" w:rsidRPr="001F0527" w:rsidRDefault="001F0527" w:rsidP="001F0527">
      <w:pPr>
        <w:pStyle w:val="ListParagraph"/>
        <w:ind w:left="1296" w:firstLine="432"/>
        <w:rPr>
          <w:rFonts w:cstheme="minorHAnsi"/>
          <w:i/>
        </w:rPr>
      </w:pPr>
      <w:r w:rsidRPr="001F0527">
        <w:rPr>
          <w:rFonts w:cstheme="minorHAnsi"/>
          <w:i/>
        </w:rPr>
        <w:t>/v2.3/me?fields=likes{id,name,description,category}&amp;access_token=</w:t>
      </w:r>
    </w:p>
    <w:p w:rsidR="001F0527" w:rsidRPr="001F0527" w:rsidRDefault="001F0527" w:rsidP="00385CCD">
      <w:pPr>
        <w:pStyle w:val="ListParagraph"/>
        <w:numPr>
          <w:ilvl w:val="1"/>
          <w:numId w:val="27"/>
        </w:numPr>
        <w:spacing w:before="120"/>
        <w:ind w:left="1368"/>
      </w:pPr>
      <w:proofErr w:type="spellStart"/>
      <w:r w:rsidRPr="001F0527">
        <w:t>user_about_me</w:t>
      </w:r>
      <w:proofErr w:type="spellEnd"/>
    </w:p>
    <w:p w:rsidR="001F0527" w:rsidRPr="001F0527" w:rsidRDefault="001F0527" w:rsidP="001F0527">
      <w:pPr>
        <w:pStyle w:val="ListParagraph"/>
        <w:ind w:left="1296" w:firstLine="432"/>
        <w:rPr>
          <w:rFonts w:cstheme="minorHAnsi"/>
          <w:i/>
        </w:rPr>
      </w:pPr>
      <w:r w:rsidRPr="001F0527">
        <w:rPr>
          <w:rFonts w:cstheme="minorHAnsi"/>
          <w:i/>
        </w:rPr>
        <w:t>/v2.3/</w:t>
      </w:r>
      <w:proofErr w:type="spellStart"/>
      <w:r w:rsidRPr="001F0527">
        <w:rPr>
          <w:rFonts w:cstheme="minorHAnsi"/>
          <w:i/>
        </w:rPr>
        <w:t>me?fields</w:t>
      </w:r>
      <w:proofErr w:type="spellEnd"/>
      <w:r w:rsidRPr="001F0527">
        <w:rPr>
          <w:rFonts w:cstheme="minorHAnsi"/>
          <w:i/>
        </w:rPr>
        <w:t>=</w:t>
      </w:r>
      <w:proofErr w:type="spellStart"/>
      <w:r w:rsidRPr="001F0527">
        <w:rPr>
          <w:rFonts w:cstheme="minorHAnsi"/>
          <w:i/>
        </w:rPr>
        <w:t>bio&amp;access_token</w:t>
      </w:r>
      <w:proofErr w:type="spellEnd"/>
      <w:r w:rsidRPr="001F0527">
        <w:rPr>
          <w:rFonts w:cstheme="minorHAnsi"/>
          <w:i/>
        </w:rPr>
        <w:t>=</w:t>
      </w:r>
    </w:p>
    <w:p w:rsidR="001F0527" w:rsidRPr="001F0527" w:rsidRDefault="001F0527" w:rsidP="00385CCD">
      <w:pPr>
        <w:pStyle w:val="ListParagraph"/>
        <w:numPr>
          <w:ilvl w:val="1"/>
          <w:numId w:val="27"/>
        </w:numPr>
        <w:spacing w:before="120"/>
        <w:ind w:left="1368"/>
      </w:pPr>
      <w:proofErr w:type="spellStart"/>
      <w:r w:rsidRPr="001F0527">
        <w:t>user_actions.books</w:t>
      </w:r>
      <w:proofErr w:type="spellEnd"/>
    </w:p>
    <w:p w:rsidR="001F0527" w:rsidRPr="001F0527" w:rsidRDefault="001F0527" w:rsidP="001F0527">
      <w:pPr>
        <w:pStyle w:val="ListParagraph"/>
        <w:ind w:left="1296" w:firstLine="432"/>
        <w:rPr>
          <w:rFonts w:cstheme="minorHAnsi"/>
          <w:i/>
        </w:rPr>
      </w:pPr>
      <w:r w:rsidRPr="001F0527">
        <w:rPr>
          <w:rFonts w:cstheme="minorHAnsi"/>
          <w:i/>
        </w:rPr>
        <w:t>/v2.3/me/</w:t>
      </w:r>
      <w:proofErr w:type="spellStart"/>
      <w:r w:rsidRPr="001F0527">
        <w:rPr>
          <w:rFonts w:cstheme="minorHAnsi"/>
          <w:i/>
        </w:rPr>
        <w:t>books?fields</w:t>
      </w:r>
      <w:proofErr w:type="spellEnd"/>
      <w:r w:rsidRPr="001F0527">
        <w:rPr>
          <w:rFonts w:cstheme="minorHAnsi"/>
          <w:i/>
        </w:rPr>
        <w:t>=</w:t>
      </w:r>
      <w:proofErr w:type="spellStart"/>
      <w:r w:rsidRPr="001F0527">
        <w:rPr>
          <w:rFonts w:cstheme="minorHAnsi"/>
          <w:i/>
        </w:rPr>
        <w:t>name,description&amp;access_token</w:t>
      </w:r>
      <w:proofErr w:type="spellEnd"/>
      <w:r w:rsidRPr="001F0527">
        <w:rPr>
          <w:rFonts w:cstheme="minorHAnsi"/>
          <w:i/>
        </w:rPr>
        <w:t>=</w:t>
      </w:r>
    </w:p>
    <w:p w:rsidR="001F0527" w:rsidRPr="001F0527" w:rsidRDefault="001F0527" w:rsidP="001F0527">
      <w:pPr>
        <w:pStyle w:val="ListParagraph"/>
        <w:ind w:left="1296" w:firstLine="432"/>
        <w:rPr>
          <w:rFonts w:cstheme="minorHAnsi"/>
          <w:i/>
        </w:rPr>
      </w:pPr>
      <w:r w:rsidRPr="001F0527">
        <w:rPr>
          <w:rFonts w:cstheme="minorHAnsi"/>
          <w:i/>
        </w:rPr>
        <w:t>/v2.3/</w:t>
      </w:r>
      <w:proofErr w:type="spellStart"/>
      <w:r w:rsidRPr="001F0527">
        <w:rPr>
          <w:rFonts w:cstheme="minorHAnsi"/>
          <w:i/>
        </w:rPr>
        <w:t>me?fields</w:t>
      </w:r>
      <w:proofErr w:type="spellEnd"/>
      <w:r w:rsidRPr="001F0527">
        <w:rPr>
          <w:rFonts w:cstheme="minorHAnsi"/>
          <w:i/>
        </w:rPr>
        <w:t>=books{</w:t>
      </w:r>
      <w:proofErr w:type="spellStart"/>
      <w:r w:rsidRPr="001F0527">
        <w:rPr>
          <w:rFonts w:cstheme="minorHAnsi"/>
          <w:i/>
        </w:rPr>
        <w:t>name,description</w:t>
      </w:r>
      <w:proofErr w:type="spellEnd"/>
      <w:r w:rsidRPr="001F0527">
        <w:rPr>
          <w:rFonts w:cstheme="minorHAnsi"/>
          <w:i/>
        </w:rPr>
        <w:t>}&amp;</w:t>
      </w:r>
      <w:proofErr w:type="spellStart"/>
      <w:r w:rsidRPr="001F0527">
        <w:rPr>
          <w:rFonts w:cstheme="minorHAnsi"/>
          <w:i/>
        </w:rPr>
        <w:t>access_token</w:t>
      </w:r>
      <w:proofErr w:type="spellEnd"/>
      <w:r w:rsidRPr="001F0527">
        <w:rPr>
          <w:rFonts w:cstheme="minorHAnsi"/>
          <w:i/>
        </w:rPr>
        <w:t>=</w:t>
      </w:r>
    </w:p>
    <w:p w:rsidR="001F0527" w:rsidRPr="001F0527" w:rsidRDefault="001F0527" w:rsidP="00385CCD">
      <w:pPr>
        <w:pStyle w:val="ListParagraph"/>
        <w:numPr>
          <w:ilvl w:val="1"/>
          <w:numId w:val="27"/>
        </w:numPr>
        <w:spacing w:before="120"/>
        <w:ind w:left="1368"/>
      </w:pPr>
      <w:proofErr w:type="spellStart"/>
      <w:r w:rsidRPr="001F0527">
        <w:t>user_events</w:t>
      </w:r>
      <w:proofErr w:type="spellEnd"/>
    </w:p>
    <w:p w:rsidR="001F0527" w:rsidRPr="001F0527" w:rsidRDefault="001F0527" w:rsidP="001F0527">
      <w:pPr>
        <w:pStyle w:val="ListParagraph"/>
        <w:ind w:left="1296" w:firstLine="432"/>
        <w:rPr>
          <w:rFonts w:cstheme="minorHAnsi"/>
          <w:i/>
        </w:rPr>
      </w:pPr>
      <w:r w:rsidRPr="001F0527">
        <w:rPr>
          <w:rFonts w:cstheme="minorHAnsi"/>
          <w:i/>
        </w:rPr>
        <w:t>/v2.3/me/</w:t>
      </w:r>
      <w:proofErr w:type="spellStart"/>
      <w:r w:rsidRPr="001F0527">
        <w:rPr>
          <w:rFonts w:cstheme="minorHAnsi"/>
          <w:i/>
        </w:rPr>
        <w:t>events?fields</w:t>
      </w:r>
      <w:proofErr w:type="spellEnd"/>
      <w:r w:rsidRPr="001F0527">
        <w:rPr>
          <w:rFonts w:cstheme="minorHAnsi"/>
          <w:i/>
        </w:rPr>
        <w:t>=</w:t>
      </w:r>
      <w:proofErr w:type="spellStart"/>
      <w:r w:rsidRPr="001F0527">
        <w:rPr>
          <w:rFonts w:cstheme="minorHAnsi"/>
          <w:i/>
        </w:rPr>
        <w:t>name,description&amp;access_token</w:t>
      </w:r>
      <w:proofErr w:type="spellEnd"/>
      <w:r w:rsidRPr="001F0527">
        <w:rPr>
          <w:rFonts w:cstheme="minorHAnsi"/>
          <w:i/>
        </w:rPr>
        <w:t>=</w:t>
      </w:r>
    </w:p>
    <w:p w:rsidR="001F0527" w:rsidRPr="001F0527" w:rsidRDefault="001F0527" w:rsidP="001F0527">
      <w:pPr>
        <w:pStyle w:val="ListParagraph"/>
        <w:ind w:left="1296" w:firstLine="432"/>
        <w:rPr>
          <w:rFonts w:cstheme="minorHAnsi"/>
          <w:i/>
        </w:rPr>
      </w:pPr>
      <w:r w:rsidRPr="001F0527">
        <w:rPr>
          <w:rFonts w:cstheme="minorHAnsi"/>
          <w:i/>
        </w:rPr>
        <w:t>/v2.3/</w:t>
      </w:r>
      <w:proofErr w:type="spellStart"/>
      <w:r w:rsidRPr="001F0527">
        <w:rPr>
          <w:rFonts w:cstheme="minorHAnsi"/>
          <w:i/>
        </w:rPr>
        <w:t>me?fields</w:t>
      </w:r>
      <w:proofErr w:type="spellEnd"/>
      <w:r w:rsidRPr="001F0527">
        <w:rPr>
          <w:rFonts w:cstheme="minorHAnsi"/>
          <w:i/>
        </w:rPr>
        <w:t>=events{</w:t>
      </w:r>
      <w:proofErr w:type="spellStart"/>
      <w:r w:rsidRPr="001F0527">
        <w:rPr>
          <w:rFonts w:cstheme="minorHAnsi"/>
          <w:i/>
        </w:rPr>
        <w:t>name,description</w:t>
      </w:r>
      <w:proofErr w:type="spellEnd"/>
      <w:r w:rsidRPr="001F0527">
        <w:rPr>
          <w:rFonts w:cstheme="minorHAnsi"/>
          <w:i/>
        </w:rPr>
        <w:t>}&amp;</w:t>
      </w:r>
      <w:proofErr w:type="spellStart"/>
      <w:r w:rsidRPr="001F0527">
        <w:rPr>
          <w:rFonts w:cstheme="minorHAnsi"/>
          <w:i/>
        </w:rPr>
        <w:t>access_token</w:t>
      </w:r>
      <w:proofErr w:type="spellEnd"/>
      <w:r w:rsidRPr="001F0527">
        <w:rPr>
          <w:rFonts w:cstheme="minorHAnsi"/>
          <w:i/>
        </w:rPr>
        <w:t>=</w:t>
      </w:r>
    </w:p>
    <w:p w:rsidR="001F0527" w:rsidRPr="001F0527" w:rsidRDefault="001F0527" w:rsidP="00385CCD">
      <w:pPr>
        <w:pStyle w:val="ListParagraph"/>
        <w:numPr>
          <w:ilvl w:val="1"/>
          <w:numId w:val="27"/>
        </w:numPr>
        <w:spacing w:before="120"/>
        <w:ind w:left="1368"/>
      </w:pPr>
      <w:proofErr w:type="spellStart"/>
      <w:r w:rsidRPr="001F0527">
        <w:t>user_groups</w:t>
      </w:r>
      <w:proofErr w:type="spellEnd"/>
    </w:p>
    <w:p w:rsidR="001F0527" w:rsidRPr="001F0527" w:rsidRDefault="001F0527" w:rsidP="001F0527">
      <w:pPr>
        <w:pStyle w:val="ListParagraph"/>
        <w:ind w:left="1296" w:firstLine="432"/>
        <w:rPr>
          <w:rFonts w:cstheme="minorHAnsi"/>
          <w:i/>
        </w:rPr>
      </w:pPr>
      <w:r w:rsidRPr="001F0527">
        <w:rPr>
          <w:rFonts w:cstheme="minorHAnsi"/>
          <w:i/>
        </w:rPr>
        <w:t>/v2.3/me/</w:t>
      </w:r>
      <w:proofErr w:type="spellStart"/>
      <w:r w:rsidRPr="001F0527">
        <w:rPr>
          <w:rFonts w:cstheme="minorHAnsi"/>
          <w:i/>
        </w:rPr>
        <w:t>groups?fields</w:t>
      </w:r>
      <w:proofErr w:type="spellEnd"/>
      <w:r w:rsidRPr="001F0527">
        <w:rPr>
          <w:rFonts w:cstheme="minorHAnsi"/>
          <w:i/>
        </w:rPr>
        <w:t>=</w:t>
      </w:r>
      <w:proofErr w:type="spellStart"/>
      <w:r w:rsidRPr="001F0527">
        <w:rPr>
          <w:rFonts w:cstheme="minorHAnsi"/>
          <w:i/>
        </w:rPr>
        <w:t>name,description&amp;access_token</w:t>
      </w:r>
      <w:proofErr w:type="spellEnd"/>
      <w:r w:rsidRPr="001F0527">
        <w:rPr>
          <w:rFonts w:cstheme="minorHAnsi"/>
          <w:i/>
        </w:rPr>
        <w:t>=</w:t>
      </w:r>
    </w:p>
    <w:p w:rsidR="001F0527" w:rsidRPr="001F0527" w:rsidRDefault="001F0527" w:rsidP="001F0527">
      <w:pPr>
        <w:pStyle w:val="ListParagraph"/>
        <w:ind w:left="1296" w:firstLine="432"/>
        <w:rPr>
          <w:rFonts w:cstheme="minorHAnsi"/>
          <w:i/>
        </w:rPr>
      </w:pPr>
      <w:r w:rsidRPr="001F0527">
        <w:rPr>
          <w:rFonts w:cstheme="minorHAnsi"/>
          <w:i/>
        </w:rPr>
        <w:t>/v2.3/</w:t>
      </w:r>
      <w:proofErr w:type="spellStart"/>
      <w:r w:rsidRPr="001F0527">
        <w:rPr>
          <w:rFonts w:cstheme="minorHAnsi"/>
          <w:i/>
        </w:rPr>
        <w:t>me?fields</w:t>
      </w:r>
      <w:proofErr w:type="spellEnd"/>
      <w:r w:rsidRPr="001F0527">
        <w:rPr>
          <w:rFonts w:cstheme="minorHAnsi"/>
          <w:i/>
        </w:rPr>
        <w:t>=groups{</w:t>
      </w:r>
      <w:proofErr w:type="spellStart"/>
      <w:r w:rsidRPr="001F0527">
        <w:rPr>
          <w:rFonts w:cstheme="minorHAnsi"/>
          <w:i/>
        </w:rPr>
        <w:t>name,description</w:t>
      </w:r>
      <w:proofErr w:type="spellEnd"/>
      <w:r w:rsidRPr="001F0527">
        <w:rPr>
          <w:rFonts w:cstheme="minorHAnsi"/>
          <w:i/>
        </w:rPr>
        <w:t>}&amp;</w:t>
      </w:r>
      <w:proofErr w:type="spellStart"/>
      <w:r w:rsidRPr="001F0527">
        <w:rPr>
          <w:rFonts w:cstheme="minorHAnsi"/>
          <w:i/>
        </w:rPr>
        <w:t>access_token</w:t>
      </w:r>
      <w:proofErr w:type="spellEnd"/>
      <w:r w:rsidRPr="001F0527">
        <w:rPr>
          <w:rFonts w:cstheme="minorHAnsi"/>
          <w:i/>
        </w:rPr>
        <w:t>=</w:t>
      </w:r>
    </w:p>
    <w:p w:rsidR="001F0527" w:rsidRPr="001F0527" w:rsidRDefault="001F0527" w:rsidP="00385CCD">
      <w:pPr>
        <w:pStyle w:val="ListParagraph"/>
        <w:numPr>
          <w:ilvl w:val="1"/>
          <w:numId w:val="27"/>
        </w:numPr>
        <w:spacing w:before="120"/>
        <w:ind w:left="1368"/>
      </w:pPr>
      <w:r w:rsidRPr="001F0527">
        <w:t>The complete graphic API url:</w:t>
      </w:r>
    </w:p>
    <w:p w:rsidR="00BD0DAF" w:rsidRDefault="001F0527" w:rsidP="001F0527">
      <w:pPr>
        <w:pStyle w:val="ListParagraph"/>
        <w:ind w:left="1728"/>
        <w:rPr>
          <w:rFonts w:cstheme="minorHAnsi"/>
          <w:i/>
        </w:rPr>
      </w:pPr>
      <w:r w:rsidRPr="001F0527">
        <w:rPr>
          <w:rFonts w:cstheme="minorHAnsi"/>
          <w:i/>
        </w:rPr>
        <w:t>/v2.3/</w:t>
      </w:r>
      <w:proofErr w:type="spellStart"/>
      <w:r w:rsidRPr="001F0527">
        <w:rPr>
          <w:rFonts w:cstheme="minorHAnsi"/>
          <w:i/>
        </w:rPr>
        <w:t>me?fields</w:t>
      </w:r>
      <w:proofErr w:type="spellEnd"/>
      <w:r w:rsidRPr="001F0527">
        <w:rPr>
          <w:rFonts w:cstheme="minorHAnsi"/>
          <w:i/>
        </w:rPr>
        <w:t>=posts{</w:t>
      </w:r>
      <w:proofErr w:type="spellStart"/>
      <w:r w:rsidRPr="001F0527">
        <w:rPr>
          <w:rFonts w:cstheme="minorHAnsi"/>
          <w:i/>
        </w:rPr>
        <w:t>message,description</w:t>
      </w:r>
      <w:proofErr w:type="spellEnd"/>
      <w:r w:rsidRPr="001F0527">
        <w:rPr>
          <w:rFonts w:cstheme="minorHAnsi"/>
          <w:i/>
        </w:rPr>
        <w:t>},</w:t>
      </w:r>
    </w:p>
    <w:p w:rsidR="00BD0DAF" w:rsidRDefault="001F0527" w:rsidP="00BD0DAF">
      <w:pPr>
        <w:pStyle w:val="ListParagraph"/>
        <w:ind w:left="2880"/>
        <w:rPr>
          <w:rFonts w:cstheme="minorHAnsi"/>
          <w:i/>
        </w:rPr>
      </w:pPr>
      <w:r w:rsidRPr="001F0527">
        <w:rPr>
          <w:rFonts w:cstheme="minorHAnsi"/>
          <w:i/>
        </w:rPr>
        <w:t>likes{</w:t>
      </w:r>
      <w:proofErr w:type="spellStart"/>
      <w:r w:rsidRPr="001F0527">
        <w:rPr>
          <w:rFonts w:cstheme="minorHAnsi"/>
          <w:i/>
        </w:rPr>
        <w:t>id,name,description,category</w:t>
      </w:r>
      <w:proofErr w:type="spellEnd"/>
      <w:r w:rsidRPr="001F0527">
        <w:rPr>
          <w:rFonts w:cstheme="minorHAnsi"/>
          <w:i/>
        </w:rPr>
        <w:t>},</w:t>
      </w:r>
    </w:p>
    <w:p w:rsidR="00BD0DAF" w:rsidRDefault="001F0527" w:rsidP="00BD0DAF">
      <w:pPr>
        <w:pStyle w:val="ListParagraph"/>
        <w:ind w:left="2880"/>
        <w:rPr>
          <w:rFonts w:cstheme="minorHAnsi"/>
          <w:i/>
        </w:rPr>
      </w:pPr>
      <w:r w:rsidRPr="001F0527">
        <w:rPr>
          <w:rFonts w:cstheme="minorHAnsi"/>
          <w:i/>
        </w:rPr>
        <w:t>bio,</w:t>
      </w:r>
    </w:p>
    <w:p w:rsidR="00BD0DAF" w:rsidRDefault="001F0527" w:rsidP="00BD0DAF">
      <w:pPr>
        <w:pStyle w:val="ListParagraph"/>
        <w:ind w:left="2880"/>
        <w:rPr>
          <w:rFonts w:cstheme="minorHAnsi"/>
          <w:i/>
        </w:rPr>
      </w:pPr>
      <w:r w:rsidRPr="001F0527">
        <w:rPr>
          <w:rFonts w:cstheme="minorHAnsi"/>
          <w:i/>
        </w:rPr>
        <w:t>books{</w:t>
      </w:r>
      <w:proofErr w:type="spellStart"/>
      <w:r w:rsidRPr="001F0527">
        <w:rPr>
          <w:rFonts w:cstheme="minorHAnsi"/>
          <w:i/>
        </w:rPr>
        <w:t>name,description</w:t>
      </w:r>
      <w:proofErr w:type="spellEnd"/>
      <w:r w:rsidRPr="001F0527">
        <w:rPr>
          <w:rFonts w:cstheme="minorHAnsi"/>
          <w:i/>
        </w:rPr>
        <w:t>},</w:t>
      </w:r>
    </w:p>
    <w:p w:rsidR="00BD0DAF" w:rsidRDefault="001F0527" w:rsidP="00BD0DAF">
      <w:pPr>
        <w:pStyle w:val="ListParagraph"/>
        <w:ind w:left="2880"/>
        <w:rPr>
          <w:rFonts w:cstheme="minorHAnsi"/>
          <w:i/>
        </w:rPr>
      </w:pPr>
      <w:r w:rsidRPr="001F0527">
        <w:rPr>
          <w:rFonts w:cstheme="minorHAnsi"/>
          <w:i/>
        </w:rPr>
        <w:t>events{</w:t>
      </w:r>
      <w:proofErr w:type="spellStart"/>
      <w:r w:rsidRPr="001F0527">
        <w:rPr>
          <w:rFonts w:cstheme="minorHAnsi"/>
          <w:i/>
        </w:rPr>
        <w:t>name,description</w:t>
      </w:r>
      <w:proofErr w:type="spellEnd"/>
      <w:r w:rsidRPr="001F0527">
        <w:rPr>
          <w:rFonts w:cstheme="minorHAnsi"/>
          <w:i/>
        </w:rPr>
        <w:t>},</w:t>
      </w:r>
    </w:p>
    <w:p w:rsidR="00BD0DAF" w:rsidRDefault="001F0527" w:rsidP="00BD0DAF">
      <w:pPr>
        <w:pStyle w:val="ListParagraph"/>
        <w:ind w:left="2880"/>
        <w:rPr>
          <w:rFonts w:cstheme="minorHAnsi"/>
          <w:i/>
        </w:rPr>
      </w:pPr>
      <w:r w:rsidRPr="001F0527">
        <w:rPr>
          <w:rFonts w:cstheme="minorHAnsi"/>
          <w:i/>
        </w:rPr>
        <w:lastRenderedPageBreak/>
        <w:t>groups{</w:t>
      </w:r>
      <w:proofErr w:type="spellStart"/>
      <w:r w:rsidRPr="001F0527">
        <w:rPr>
          <w:rFonts w:cstheme="minorHAnsi"/>
          <w:i/>
        </w:rPr>
        <w:t>name,description</w:t>
      </w:r>
      <w:proofErr w:type="spellEnd"/>
      <w:r w:rsidRPr="001F0527">
        <w:rPr>
          <w:rFonts w:cstheme="minorHAnsi"/>
          <w:i/>
        </w:rPr>
        <w:t>}</w:t>
      </w:r>
    </w:p>
    <w:p w:rsidR="001F0527" w:rsidRPr="001F0527" w:rsidRDefault="001F0527" w:rsidP="00BD0DAF">
      <w:pPr>
        <w:pStyle w:val="ListParagraph"/>
        <w:ind w:left="2880"/>
        <w:rPr>
          <w:rFonts w:cstheme="minorHAnsi"/>
          <w:i/>
        </w:rPr>
      </w:pPr>
      <w:r w:rsidRPr="001F0527">
        <w:rPr>
          <w:rFonts w:cstheme="minorHAnsi"/>
          <w:i/>
        </w:rPr>
        <w:t>&amp;</w:t>
      </w:r>
      <w:proofErr w:type="spellStart"/>
      <w:r w:rsidRPr="001F0527">
        <w:rPr>
          <w:rFonts w:cstheme="minorHAnsi"/>
          <w:i/>
        </w:rPr>
        <w:t>access_token</w:t>
      </w:r>
      <w:proofErr w:type="spellEnd"/>
      <w:r w:rsidRPr="001F0527">
        <w:rPr>
          <w:rFonts w:cstheme="minorHAnsi"/>
          <w:i/>
        </w:rPr>
        <w:t>=</w:t>
      </w:r>
    </w:p>
    <w:p w:rsidR="001F0527" w:rsidRPr="001F0527" w:rsidRDefault="001F0527" w:rsidP="001F0527">
      <w:pPr>
        <w:pStyle w:val="ListParagraph"/>
        <w:ind w:left="1728"/>
        <w:rPr>
          <w:rFonts w:cstheme="minorHAnsi"/>
          <w:i/>
        </w:rPr>
      </w:pPr>
      <w:r w:rsidRPr="001F0527">
        <w:rPr>
          <w:rFonts w:cstheme="minorHAnsi"/>
          <w:i/>
        </w:rPr>
        <w:t>https://graph.facebook.com/v2.3/me?fields=posts{message,description},likes{id,name,description,category},bio,books{name,description},events{name,description},groups{name,description}&amp;access_token=CAAUuQQjuVIEBAP1T11drd60gy0sjZASslEGWK2HRyBlt8WIfNrQALb9TpnrSFlbK7wiENmd91ErDMlYr35fvXoCjaVHWiVmcuv2PjqXZBbE9cWrUujeOQZBN1e0JQuHeRcK2isHESoMn3uaRlOiPt12px6GRknwMajQ439wYLDDsY5XkZCF7GXZA3ZATZBnrvbSzDhai3LLCdAWZBZB9geZC6ZBJihzWB7V5KZCFnp71bbOZBKgZDZD</w:t>
      </w:r>
    </w:p>
    <w:p w:rsidR="0086244A" w:rsidRDefault="0086244A" w:rsidP="0086244A">
      <w:pPr>
        <w:pStyle w:val="Heading2"/>
        <w:numPr>
          <w:ilvl w:val="0"/>
          <w:numId w:val="21"/>
        </w:numPr>
        <w:ind w:left="360"/>
      </w:pPr>
      <w:bookmarkStart w:id="24" w:name="_Toc428795901"/>
      <w:r w:rsidRPr="008168B0">
        <w:t xml:space="preserve">Data </w:t>
      </w:r>
      <w:r>
        <w:t>Mining</w:t>
      </w:r>
      <w:bookmarkEnd w:id="24"/>
    </w:p>
    <w:p w:rsidR="0086244A" w:rsidRDefault="0088267E" w:rsidP="0086244A">
      <w:r>
        <w:t xml:space="preserve">To ensure accuracy of data mining, resources of training dataset and operating dataset need to be homologous.  After exhaustive search online, we found no proper dataset available, so we composed a crawl script to crawl public Facebook </w:t>
      </w:r>
      <w:r w:rsidR="00EE6170">
        <w:t>group description and</w:t>
      </w:r>
      <w:r w:rsidR="00EE6170" w:rsidRPr="00EE6170">
        <w:t xml:space="preserve"> </w:t>
      </w:r>
      <w:r w:rsidR="00EE6170">
        <w:t>Facebook page description through Facebook Graph API.</w:t>
      </w:r>
      <w:r w:rsidR="008831B0">
        <w:t xml:space="preserve"> </w:t>
      </w:r>
      <w:r w:rsidR="00AC5FD4">
        <w:t xml:space="preserve">The reason why we choose group info and likes page info is because we believe these may imply people’s background and status. After fetching training set, we </w:t>
      </w:r>
      <w:r w:rsidR="00F62BC8">
        <w:t>operate cl</w:t>
      </w:r>
      <w:r w:rsidR="003829CA">
        <w:t>ustering (without labels) and analyze clustering results,</w:t>
      </w:r>
      <w:r w:rsidR="00F62BC8">
        <w:t xml:space="preserve"> then assign each group a proper label</w:t>
      </w:r>
      <w:r w:rsidR="003829CA">
        <w:t xml:space="preserve"> based on the results evaluation</w:t>
      </w:r>
      <w:r w:rsidR="00F62BC8">
        <w:t>. Then send those labeled dataset to classifier to train the model. After training, classifier will be ready to work.</w:t>
      </w:r>
      <w:r w:rsidR="003829CA">
        <w:t xml:space="preserve"> All those</w:t>
      </w:r>
      <w:r w:rsidR="00290208">
        <w:t xml:space="preserve"> setups of classification model </w:t>
      </w:r>
      <w:r w:rsidR="003829CA">
        <w:t>will be finished offline prior to data mining.</w:t>
      </w:r>
      <w:r w:rsidR="00290208">
        <w:t xml:space="preserve"> After that, customer content mining will be executed on our server.</w:t>
      </w:r>
    </w:p>
    <w:p w:rsidR="0086244A" w:rsidRDefault="0086244A" w:rsidP="0086244A">
      <w:pPr>
        <w:pStyle w:val="Heading3"/>
      </w:pPr>
      <w:bookmarkStart w:id="25" w:name="_Toc428795902"/>
      <w:r>
        <w:t>Lessons learned</w:t>
      </w:r>
      <w:bookmarkEnd w:id="25"/>
    </w:p>
    <w:p w:rsidR="00F62BC8" w:rsidRDefault="00F62BC8" w:rsidP="00F62BC8">
      <w:pPr>
        <w:pStyle w:val="ListParagraph"/>
        <w:numPr>
          <w:ilvl w:val="0"/>
          <w:numId w:val="31"/>
        </w:numPr>
        <w:spacing w:before="120"/>
      </w:pPr>
      <w:r>
        <w:t>Product List</w:t>
      </w:r>
    </w:p>
    <w:p w:rsidR="00F62BC8" w:rsidRDefault="00F62BC8" w:rsidP="00F62BC8">
      <w:pPr>
        <w:pStyle w:val="ListParagraph"/>
        <w:spacing w:before="120"/>
      </w:pPr>
      <w:r>
        <w:t xml:space="preserve">Text mining, also referred to as text data mining, roughly equivalent to text analytics, refers to the process of deriving high-quality information from text. High-quality information is typically derived through the devising of patterns and trends through means such as statistical pattern learning. Text mining usually involves the process of structuring the input text (usually parsing, along with the addition of some derived linguistic features and the removal of others, and subsequent insertion into a database), deriving patterns within the structured data, and finally evaluation and interpretation of the output. </w:t>
      </w:r>
    </w:p>
    <w:p w:rsidR="00F62BC8" w:rsidRDefault="00F62BC8" w:rsidP="00F62BC8">
      <w:pPr>
        <w:pStyle w:val="ListParagraph"/>
        <w:spacing w:before="120"/>
      </w:pPr>
      <w:r>
        <w:t>Text analysis involves information retrieval, lexical analysis to study word frequency distributions, pattern recognition, tagging/annotation, information extraction, data mining techniques including link and association analysis, visualization, and predictive analytics. The overarching goal is, essentially, to turn text into data for analysis, via application of natural language processing (NLP) and analytical methods.</w:t>
      </w:r>
    </w:p>
    <w:p w:rsidR="00F62BC8" w:rsidRDefault="00F62BC8" w:rsidP="00F62BC8">
      <w:pPr>
        <w:pStyle w:val="ListParagraph"/>
        <w:numPr>
          <w:ilvl w:val="0"/>
          <w:numId w:val="31"/>
        </w:numPr>
        <w:spacing w:before="120"/>
      </w:pPr>
      <w:r>
        <w:t>Clustering</w:t>
      </w:r>
    </w:p>
    <w:p w:rsidR="00F62BC8" w:rsidRPr="00F62BC8" w:rsidRDefault="00F62BC8" w:rsidP="00F62BC8">
      <w:pPr>
        <w:pStyle w:val="ListParagraph"/>
        <w:spacing w:before="120"/>
        <w:rPr>
          <w:lang w:val="en-US"/>
        </w:rPr>
      </w:pPr>
      <w:r w:rsidRPr="00F62BC8">
        <w:rPr>
          <w:lang w:val="en-US"/>
        </w:rPr>
        <w:t>Cluster analysis or clustering is the task of grouping a set of objects in such a way that objects in the same group (called a cluster) are more similar (in some sense or another) to each other than to those in other groups (clusters).</w:t>
      </w:r>
      <w:r w:rsidR="005C1D57">
        <w:rPr>
          <w:lang w:val="en-US"/>
        </w:rPr>
        <w:t xml:space="preserve"> </w:t>
      </w:r>
      <w:r w:rsidR="005C1D57" w:rsidRPr="005C1D57">
        <w:rPr>
          <w:lang w:val="en-US"/>
        </w:rPr>
        <w:t>It is a main task of exploratory data mining, and a common technique for statistical data analysis, used in many fields, including machine learning, pattern recognition, image analysis, information retrieval, and bioinformatics.</w:t>
      </w:r>
    </w:p>
    <w:p w:rsidR="00F62BC8" w:rsidRDefault="00F62BC8" w:rsidP="00F62BC8">
      <w:pPr>
        <w:pStyle w:val="ListParagraph"/>
        <w:spacing w:before="120"/>
      </w:pPr>
    </w:p>
    <w:p w:rsidR="0086244A" w:rsidRPr="008168B0" w:rsidRDefault="0086244A" w:rsidP="00F62BC8">
      <w:pPr>
        <w:pStyle w:val="Heading2"/>
        <w:numPr>
          <w:ilvl w:val="0"/>
          <w:numId w:val="21"/>
        </w:numPr>
        <w:ind w:left="360"/>
      </w:pPr>
      <w:bookmarkStart w:id="26" w:name="_Toc428795903"/>
      <w:r w:rsidRPr="008168B0">
        <w:lastRenderedPageBreak/>
        <w:t>Product Recommendation</w:t>
      </w:r>
      <w:bookmarkEnd w:id="26"/>
    </w:p>
    <w:p w:rsidR="0086244A" w:rsidRDefault="00EE6170" w:rsidP="0086244A">
      <w:r>
        <w:t>To deliver product recommendation, we need to determine target production list (called label in classification) first.</w:t>
      </w:r>
      <w:r w:rsidR="008831B0">
        <w:t xml:space="preserve"> These products should</w:t>
      </w:r>
      <w:r w:rsidR="00613DF6">
        <w:t xml:space="preserve"> both</w:t>
      </w:r>
      <w:r w:rsidR="008831B0">
        <w:t xml:space="preserve"> be</w:t>
      </w:r>
      <w:r w:rsidR="00613DF6">
        <w:t xml:space="preserve"> </w:t>
      </w:r>
      <w:r w:rsidR="008831B0">
        <w:t>interests of BMO promos and have strong implication from certain social media content.</w:t>
      </w:r>
      <w:r w:rsidR="00290208">
        <w:t xml:space="preserve"> Then </w:t>
      </w:r>
      <w:r w:rsidR="00E22483">
        <w:t>server will be responsible to communicate with players to trigger players to play certain video clips when needed. This communication uses HTTP po</w:t>
      </w:r>
      <w:r w:rsidR="00872BBA">
        <w:t>ll</w:t>
      </w:r>
      <w:r w:rsidR="00E22483">
        <w:t>ing.</w:t>
      </w:r>
    </w:p>
    <w:p w:rsidR="0086244A" w:rsidRDefault="0086244A" w:rsidP="0086244A">
      <w:pPr>
        <w:pStyle w:val="Heading3"/>
      </w:pPr>
      <w:bookmarkStart w:id="27" w:name="_Toc428795904"/>
      <w:r>
        <w:t>Lessons learned</w:t>
      </w:r>
      <w:bookmarkEnd w:id="27"/>
    </w:p>
    <w:p w:rsidR="001C0C4A" w:rsidRDefault="0086244A" w:rsidP="001C0C4A">
      <w:pPr>
        <w:pStyle w:val="ListParagraph"/>
        <w:numPr>
          <w:ilvl w:val="0"/>
          <w:numId w:val="22"/>
        </w:numPr>
        <w:spacing w:before="120"/>
      </w:pPr>
      <w:r>
        <w:t>Product List</w:t>
      </w:r>
      <w:r>
        <w:br/>
        <w:t xml:space="preserve">Here </w:t>
      </w:r>
      <w:r w:rsidR="001C0C4A">
        <w:t>is</w:t>
      </w:r>
      <w:r>
        <w:t xml:space="preserve"> several BMO products which could benefit from </w:t>
      </w:r>
      <w:r w:rsidR="001C0C4A">
        <w:t xml:space="preserve">social </w:t>
      </w:r>
      <w:r>
        <w:t>data mining</w:t>
      </w:r>
      <w:r w:rsidR="001C0C4A">
        <w:t>, and also</w:t>
      </w:r>
      <w:r>
        <w:t xml:space="preserve"> we</w:t>
      </w:r>
      <w:r w:rsidR="001C0C4A">
        <w:t xml:space="preserve"> already have</w:t>
      </w:r>
      <w:r>
        <w:t xml:space="preserve"> videos for</w:t>
      </w:r>
      <w:r w:rsidR="001C0C4A">
        <w:t xml:space="preserve"> them. We may choose some of them to implement in pilot.</w:t>
      </w:r>
    </w:p>
    <w:p w:rsidR="001C0C4A" w:rsidRDefault="001C0C4A" w:rsidP="001C0C4A">
      <w:pPr>
        <w:pStyle w:val="ListParagraph"/>
        <w:numPr>
          <w:ilvl w:val="1"/>
          <w:numId w:val="28"/>
        </w:numPr>
        <w:spacing w:before="120"/>
      </w:pPr>
      <w:r>
        <w:t>Travel Insurance</w:t>
      </w:r>
    </w:p>
    <w:p w:rsidR="001C0C4A" w:rsidRPr="001C0C4A" w:rsidRDefault="001C0C4A" w:rsidP="001C0C4A">
      <w:pPr>
        <w:pStyle w:val="ListParagraph"/>
        <w:ind w:left="1728"/>
        <w:rPr>
          <w:rFonts w:cstheme="minorHAnsi"/>
          <w:i/>
        </w:rPr>
      </w:pPr>
      <w:r w:rsidRPr="001C0C4A">
        <w:rPr>
          <w:rFonts w:cstheme="minorHAnsi"/>
          <w:i/>
        </w:rPr>
        <w:t>Z:\BMO\01_Standard_Content\Standard_Content_2015\07_July 15\July 14\ BMO_S_ENG_07_TravelInsurance_071415</w:t>
      </w:r>
    </w:p>
    <w:p w:rsidR="001C0C4A" w:rsidRDefault="001C0C4A" w:rsidP="001C0C4A">
      <w:pPr>
        <w:pStyle w:val="ListParagraph"/>
        <w:numPr>
          <w:ilvl w:val="1"/>
          <w:numId w:val="28"/>
        </w:numPr>
        <w:spacing w:before="120"/>
      </w:pPr>
      <w:r>
        <w:t>Mortgage</w:t>
      </w:r>
    </w:p>
    <w:p w:rsidR="001C0C4A" w:rsidRDefault="001C0C4A" w:rsidP="001C0C4A">
      <w:pPr>
        <w:pStyle w:val="ListParagraph"/>
        <w:ind w:left="1728"/>
        <w:rPr>
          <w:rFonts w:cstheme="minorHAnsi"/>
          <w:i/>
        </w:rPr>
      </w:pPr>
      <w:r w:rsidRPr="001C0C4A">
        <w:rPr>
          <w:rFonts w:cstheme="minorHAnsi"/>
          <w:i/>
        </w:rPr>
        <w:t>Z:\BMO\01_Standard_Content\Standard_Content_2015\05_May 15\May 12\ BMO_STD_ENG_03A_Mortgage_051215</w:t>
      </w:r>
    </w:p>
    <w:p w:rsidR="001C0C4A" w:rsidRDefault="001C0C4A" w:rsidP="001C0C4A">
      <w:pPr>
        <w:pStyle w:val="ListParagraph"/>
        <w:numPr>
          <w:ilvl w:val="1"/>
          <w:numId w:val="28"/>
        </w:numPr>
        <w:spacing w:before="120"/>
      </w:pPr>
      <w:r>
        <w:t>Credit Card (1.75% Cash Back)</w:t>
      </w:r>
    </w:p>
    <w:p w:rsidR="001C0C4A" w:rsidRPr="001C0C4A" w:rsidRDefault="001C0C4A" w:rsidP="001C0C4A">
      <w:pPr>
        <w:pStyle w:val="ListParagraph"/>
        <w:ind w:left="1728"/>
        <w:rPr>
          <w:rFonts w:cstheme="minorHAnsi"/>
          <w:i/>
        </w:rPr>
      </w:pPr>
      <w:r w:rsidRPr="001C0C4A">
        <w:rPr>
          <w:rFonts w:cstheme="minorHAnsi"/>
          <w:i/>
        </w:rPr>
        <w:t>Z:\BMO\01_Standard_Content\Currently Playing National\</w:t>
      </w:r>
      <w:r>
        <w:rPr>
          <w:rFonts w:cstheme="minorHAnsi"/>
          <w:i/>
        </w:rPr>
        <w:t xml:space="preserve"> </w:t>
      </w:r>
      <w:r w:rsidRPr="001C0C4A">
        <w:rPr>
          <w:rFonts w:cstheme="minorHAnsi"/>
          <w:i/>
        </w:rPr>
        <w:t>BMO_STD_ENG_09_WEMC_060115_v2</w:t>
      </w:r>
    </w:p>
    <w:p w:rsidR="001C0C4A" w:rsidRDefault="001C0C4A" w:rsidP="001C0C4A">
      <w:pPr>
        <w:pStyle w:val="ListParagraph"/>
        <w:numPr>
          <w:ilvl w:val="1"/>
          <w:numId w:val="28"/>
        </w:numPr>
        <w:spacing w:before="120"/>
      </w:pPr>
      <w:r>
        <w:t>Wealth Management</w:t>
      </w:r>
    </w:p>
    <w:p w:rsidR="001C0C4A" w:rsidRPr="001C0C4A" w:rsidRDefault="001C0C4A" w:rsidP="001C0C4A">
      <w:pPr>
        <w:pStyle w:val="ListParagraph"/>
        <w:ind w:left="1728"/>
        <w:rPr>
          <w:rFonts w:cstheme="minorHAnsi"/>
          <w:i/>
        </w:rPr>
      </w:pPr>
      <w:r w:rsidRPr="001C0C4A">
        <w:rPr>
          <w:rFonts w:cstheme="minorHAnsi"/>
          <w:i/>
        </w:rPr>
        <w:t>Z:\BMO\01_Standard_Content\Currently Playing National\ BMO_STD_ENG_02_Halo_041615</w:t>
      </w:r>
    </w:p>
    <w:p w:rsidR="001C0C4A" w:rsidRDefault="001C0C4A" w:rsidP="001C0C4A">
      <w:pPr>
        <w:pStyle w:val="ListParagraph"/>
        <w:numPr>
          <w:ilvl w:val="1"/>
          <w:numId w:val="28"/>
        </w:numPr>
        <w:spacing w:before="120"/>
      </w:pPr>
      <w:r>
        <w:t>Investor Line</w:t>
      </w:r>
    </w:p>
    <w:p w:rsidR="001C0C4A" w:rsidRPr="001C0C4A" w:rsidRDefault="001C0C4A" w:rsidP="001C0C4A">
      <w:pPr>
        <w:pStyle w:val="ListParagraph"/>
        <w:ind w:left="1728"/>
        <w:rPr>
          <w:rFonts w:cstheme="minorHAnsi"/>
          <w:i/>
        </w:rPr>
      </w:pPr>
      <w:r w:rsidRPr="001C0C4A">
        <w:rPr>
          <w:rFonts w:cstheme="minorHAnsi"/>
          <w:i/>
        </w:rPr>
        <w:t>Z:\BMO\01_Standard_Content\Currently Playing National\ BMO_STD_ENG_03_aDProspectingDoggy_121014</w:t>
      </w:r>
    </w:p>
    <w:p w:rsidR="001C0C4A" w:rsidRPr="001C0C4A" w:rsidRDefault="001C0C4A" w:rsidP="001C0C4A">
      <w:pPr>
        <w:pStyle w:val="ListParagraph"/>
        <w:ind w:left="1728"/>
        <w:rPr>
          <w:rFonts w:cstheme="minorHAnsi"/>
          <w:i/>
        </w:rPr>
      </w:pPr>
      <w:r w:rsidRPr="001C0C4A">
        <w:rPr>
          <w:rFonts w:cstheme="minorHAnsi"/>
          <w:i/>
        </w:rPr>
        <w:t>BMO_STD_ENG_07_aDInvestments_121014</w:t>
      </w:r>
    </w:p>
    <w:p w:rsidR="001C0C4A" w:rsidRPr="001C0C4A" w:rsidRDefault="001C0C4A" w:rsidP="001C0C4A">
      <w:pPr>
        <w:pStyle w:val="ListParagraph"/>
        <w:ind w:left="1728"/>
        <w:rPr>
          <w:rFonts w:cstheme="minorHAnsi"/>
          <w:i/>
        </w:rPr>
      </w:pPr>
      <w:r w:rsidRPr="001C0C4A">
        <w:rPr>
          <w:rFonts w:cstheme="minorHAnsi"/>
          <w:i/>
        </w:rPr>
        <w:t>BMO_STD_ENG_11_aDQuantitiveAnalysis_121014</w:t>
      </w:r>
    </w:p>
    <w:p w:rsidR="001C0C4A" w:rsidRDefault="001C0C4A" w:rsidP="001C0C4A">
      <w:pPr>
        <w:pStyle w:val="ListParagraph"/>
        <w:numPr>
          <w:ilvl w:val="1"/>
          <w:numId w:val="28"/>
        </w:numPr>
        <w:spacing w:before="120"/>
      </w:pPr>
      <w:r>
        <w:t>New Customer ($425 bonus)</w:t>
      </w:r>
    </w:p>
    <w:p w:rsidR="001C0C4A" w:rsidRPr="001C0C4A" w:rsidRDefault="001C0C4A" w:rsidP="001C0C4A">
      <w:pPr>
        <w:pStyle w:val="ListParagraph"/>
        <w:ind w:left="1728"/>
        <w:rPr>
          <w:rFonts w:cstheme="minorHAnsi"/>
          <w:i/>
        </w:rPr>
      </w:pPr>
      <w:r w:rsidRPr="001C0C4A">
        <w:rPr>
          <w:rFonts w:cstheme="minorHAnsi"/>
          <w:i/>
        </w:rPr>
        <w:t>Z:\BMO\01_Standard_Content\Currently Playing National\ BMO_STD_ENG_04_EDB_060115</w:t>
      </w:r>
    </w:p>
    <w:p w:rsidR="001C0C4A" w:rsidRDefault="001C0C4A" w:rsidP="001C0C4A">
      <w:pPr>
        <w:pStyle w:val="ListParagraph"/>
        <w:numPr>
          <w:ilvl w:val="1"/>
          <w:numId w:val="28"/>
        </w:numPr>
        <w:spacing w:before="120"/>
      </w:pPr>
      <w:r>
        <w:t>New start program</w:t>
      </w:r>
    </w:p>
    <w:p w:rsidR="001C0C4A" w:rsidRPr="001C0C4A" w:rsidRDefault="001C0C4A" w:rsidP="001C0C4A">
      <w:pPr>
        <w:pStyle w:val="ListParagraph"/>
        <w:ind w:left="1728"/>
        <w:rPr>
          <w:rFonts w:cstheme="minorHAnsi"/>
          <w:i/>
        </w:rPr>
      </w:pPr>
      <w:r w:rsidRPr="001C0C4A">
        <w:rPr>
          <w:rFonts w:cstheme="minorHAnsi"/>
          <w:i/>
        </w:rPr>
        <w:t>Z:\BMO\01_Standard_Content\Standard_Content_2015\05_May 15\May 18\ BMO_STD_ENG_16_NewStart_051815</w:t>
      </w:r>
    </w:p>
    <w:p w:rsidR="001C0C4A" w:rsidRDefault="001C0C4A" w:rsidP="001C0C4A">
      <w:pPr>
        <w:pStyle w:val="ListParagraph"/>
        <w:numPr>
          <w:ilvl w:val="1"/>
          <w:numId w:val="28"/>
        </w:numPr>
        <w:spacing w:before="120"/>
      </w:pPr>
      <w:r>
        <w:t>BMO saving builder account</w:t>
      </w:r>
    </w:p>
    <w:p w:rsidR="001C0C4A" w:rsidRPr="001C0C4A" w:rsidRDefault="001C0C4A" w:rsidP="001C0C4A">
      <w:pPr>
        <w:pStyle w:val="ListParagraph"/>
        <w:ind w:left="1728"/>
        <w:rPr>
          <w:rFonts w:cstheme="minorHAnsi"/>
          <w:i/>
        </w:rPr>
      </w:pPr>
      <w:r w:rsidRPr="001C0C4A">
        <w:rPr>
          <w:rFonts w:cstheme="minorHAnsi"/>
          <w:i/>
        </w:rPr>
        <w:t>Z:\BMO\01_Standard_Content\Standard_Content_2015\06_June 15\June 2\06A_SBA-Fanta\ BMO_STD_ENG_06A_SBA_060215</w:t>
      </w:r>
    </w:p>
    <w:p w:rsidR="001C0C4A" w:rsidRDefault="001C0C4A" w:rsidP="001C0C4A">
      <w:pPr>
        <w:pStyle w:val="ListParagraph"/>
        <w:numPr>
          <w:ilvl w:val="1"/>
          <w:numId w:val="28"/>
        </w:numPr>
        <w:spacing w:before="120"/>
      </w:pPr>
      <w:proofErr w:type="spellStart"/>
      <w:r>
        <w:t>BizBasic</w:t>
      </w:r>
      <w:proofErr w:type="spellEnd"/>
      <w:r>
        <w:t xml:space="preserve"> Plan ($6/mon)</w:t>
      </w:r>
    </w:p>
    <w:p w:rsidR="001C0C4A" w:rsidRPr="001C0C4A" w:rsidRDefault="001C0C4A" w:rsidP="001C0C4A">
      <w:pPr>
        <w:pStyle w:val="ListParagraph"/>
        <w:ind w:left="1728"/>
        <w:rPr>
          <w:rFonts w:cstheme="minorHAnsi"/>
          <w:i/>
        </w:rPr>
      </w:pPr>
      <w:r w:rsidRPr="001C0C4A">
        <w:rPr>
          <w:rFonts w:cstheme="minorHAnsi"/>
          <w:i/>
        </w:rPr>
        <w:t>Z:\BMO\01_Standard_Content\Currently Playing National\</w:t>
      </w:r>
      <w:r>
        <w:rPr>
          <w:rFonts w:cstheme="minorHAnsi"/>
          <w:i/>
        </w:rPr>
        <w:t xml:space="preserve"> </w:t>
      </w:r>
      <w:r w:rsidRPr="001C0C4A">
        <w:rPr>
          <w:rFonts w:cstheme="minorHAnsi"/>
          <w:i/>
        </w:rPr>
        <w:t>BMO_STD_ENG_08_BizBasic_060115</w:t>
      </w:r>
    </w:p>
    <w:p w:rsidR="001C0C4A" w:rsidRDefault="001C0C4A" w:rsidP="001C0C4A">
      <w:pPr>
        <w:pStyle w:val="ListParagraph"/>
        <w:numPr>
          <w:ilvl w:val="1"/>
          <w:numId w:val="28"/>
        </w:numPr>
        <w:spacing w:before="120"/>
      </w:pPr>
      <w:r>
        <w:t>Fresh Book (cloud accounting)</w:t>
      </w:r>
    </w:p>
    <w:p w:rsidR="001C0C4A" w:rsidRPr="001C0C4A" w:rsidRDefault="001C0C4A" w:rsidP="001C0C4A">
      <w:pPr>
        <w:pStyle w:val="ListParagraph"/>
        <w:ind w:left="1728"/>
        <w:rPr>
          <w:rFonts w:cstheme="minorHAnsi"/>
          <w:i/>
        </w:rPr>
      </w:pPr>
      <w:r w:rsidRPr="001C0C4A">
        <w:rPr>
          <w:rFonts w:cstheme="minorHAnsi"/>
          <w:i/>
        </w:rPr>
        <w:t>Z:\BMO\01_Standard_Content\Standard_Content_2015\09_september 15\Sept 1\17_Fresh Books\ BMO_STD_ENG_17_FreshBooks_090115</w:t>
      </w:r>
    </w:p>
    <w:p w:rsidR="001C0C4A" w:rsidRDefault="001C0C4A" w:rsidP="001C0C4A">
      <w:pPr>
        <w:pStyle w:val="ListParagraph"/>
        <w:numPr>
          <w:ilvl w:val="1"/>
          <w:numId w:val="28"/>
        </w:numPr>
        <w:spacing w:before="120"/>
      </w:pPr>
      <w:proofErr w:type="spellStart"/>
      <w:r>
        <w:t>eStatements</w:t>
      </w:r>
      <w:proofErr w:type="spellEnd"/>
    </w:p>
    <w:p w:rsidR="001C0C4A" w:rsidRPr="001C0C4A" w:rsidRDefault="001C0C4A" w:rsidP="001C0C4A">
      <w:pPr>
        <w:pStyle w:val="ListParagraph"/>
        <w:ind w:left="1728"/>
        <w:rPr>
          <w:rFonts w:cstheme="minorHAnsi"/>
          <w:i/>
        </w:rPr>
      </w:pPr>
      <w:r w:rsidRPr="001C0C4A">
        <w:rPr>
          <w:rFonts w:cstheme="minorHAnsi"/>
          <w:i/>
        </w:rPr>
        <w:lastRenderedPageBreak/>
        <w:t xml:space="preserve">Z:\BMO\01_Standard_Content\Standard_Content_2015\04_April 15\April 1\04 </w:t>
      </w:r>
      <w:proofErr w:type="spellStart"/>
      <w:r w:rsidRPr="001C0C4A">
        <w:rPr>
          <w:rFonts w:cstheme="minorHAnsi"/>
          <w:i/>
        </w:rPr>
        <w:t>eStatements</w:t>
      </w:r>
      <w:proofErr w:type="spellEnd"/>
      <w:r w:rsidRPr="001C0C4A">
        <w:rPr>
          <w:rFonts w:cstheme="minorHAnsi"/>
          <w:i/>
        </w:rPr>
        <w:t>\ BMO_STD_ENG_04_eStatement _040115</w:t>
      </w:r>
    </w:p>
    <w:p w:rsidR="00872BBA" w:rsidRDefault="00872BBA" w:rsidP="00872BBA">
      <w:pPr>
        <w:pStyle w:val="ListParagraph"/>
        <w:numPr>
          <w:ilvl w:val="0"/>
          <w:numId w:val="31"/>
        </w:numPr>
        <w:spacing w:before="120"/>
      </w:pPr>
      <w:r>
        <w:t>HTTP polling</w:t>
      </w:r>
    </w:p>
    <w:p w:rsidR="00CB73E1" w:rsidRDefault="00CB73E1" w:rsidP="00872BBA">
      <w:pPr>
        <w:pStyle w:val="ListParagraph"/>
        <w:spacing w:before="120"/>
        <w:rPr>
          <w:lang w:val="en-US"/>
        </w:rPr>
      </w:pPr>
      <w:r w:rsidRPr="00CB73E1">
        <w:rPr>
          <w:lang w:val="en-US"/>
        </w:rPr>
        <w:t>HTTP server push (also known as HTTP streaming) is a mechanism for sending unsolicited (asynchronous) data from a web server to a web browser. HTTP server push can be achieved through any of several mechanisms.</w:t>
      </w:r>
    </w:p>
    <w:p w:rsidR="00872BBA" w:rsidRDefault="005B01A5" w:rsidP="00CB73E1">
      <w:pPr>
        <w:pStyle w:val="ListParagraph"/>
        <w:spacing w:before="120"/>
        <w:rPr>
          <w:lang w:val="en-US"/>
        </w:rPr>
      </w:pPr>
      <w:r>
        <w:rPr>
          <w:lang w:val="en-US"/>
        </w:rPr>
        <w:t xml:space="preserve">Polling </w:t>
      </w:r>
      <w:r w:rsidR="00CB73E1" w:rsidRPr="00CB73E1">
        <w:rPr>
          <w:lang w:val="en-US"/>
        </w:rPr>
        <w:t>is itself not a true push</w:t>
      </w:r>
      <w:r>
        <w:rPr>
          <w:lang w:val="en-US"/>
        </w:rPr>
        <w:t xml:space="preserve">, </w:t>
      </w:r>
      <w:r w:rsidR="00CB73E1" w:rsidRPr="00CB73E1">
        <w:rPr>
          <w:lang w:val="en-US"/>
        </w:rPr>
        <w:t>it allows emulating a push mechanism under circumstances where a real push is not possible, such as sites with security policies that require rejection of incoming HTTP/S Requests.</w:t>
      </w:r>
    </w:p>
    <w:p w:rsidR="00872BBA" w:rsidRDefault="00872BBA">
      <w:pPr>
        <w:rPr>
          <w:lang w:val="en-US"/>
        </w:rPr>
      </w:pPr>
      <w:r>
        <w:rPr>
          <w:lang w:val="en-US"/>
        </w:rPr>
        <w:br w:type="page"/>
      </w:r>
    </w:p>
    <w:p w:rsidR="00561AAE" w:rsidRDefault="00644E28" w:rsidP="0086244A">
      <w:pPr>
        <w:pStyle w:val="Heading1"/>
      </w:pPr>
      <w:bookmarkStart w:id="28" w:name="_Toc428795905"/>
      <w:r>
        <w:lastRenderedPageBreak/>
        <w:t xml:space="preserve">Phase </w:t>
      </w:r>
      <w:r w:rsidR="00561AAE">
        <w:t xml:space="preserve">3 – </w:t>
      </w:r>
      <w:r>
        <w:t>Beta &amp; Pilot</w:t>
      </w:r>
      <w:bookmarkEnd w:id="28"/>
    </w:p>
    <w:p w:rsidR="006239AD" w:rsidRDefault="006239AD" w:rsidP="00561AAE">
      <w:r>
        <w:t>Basically, there are 3 modules in this solution: offline setup of classification model, data</w:t>
      </w:r>
      <w:r w:rsidR="00655F00">
        <w:t xml:space="preserve"> collection &amp; mining, personal content trigger.</w:t>
      </w:r>
    </w:p>
    <w:p w:rsidR="00655F00" w:rsidRDefault="00A30FDD" w:rsidP="00A30FDD">
      <w:pPr>
        <w:pStyle w:val="Heading2"/>
        <w:spacing w:before="0"/>
      </w:pPr>
      <w:bookmarkStart w:id="29" w:name="_Toc428795906"/>
      <w:r>
        <w:t xml:space="preserve">Module 1 - </w:t>
      </w:r>
      <w:r w:rsidR="00655F00" w:rsidRPr="00655F00">
        <w:t>Offline Setup of Classification Model</w:t>
      </w:r>
      <w:bookmarkEnd w:id="29"/>
    </w:p>
    <w:p w:rsidR="005360D0" w:rsidRDefault="005360D0" w:rsidP="005360D0">
      <w:pPr>
        <w:pStyle w:val="ListParagraph"/>
        <w:numPr>
          <w:ilvl w:val="0"/>
          <w:numId w:val="24"/>
        </w:numPr>
        <w:ind w:left="504"/>
      </w:pPr>
      <w:r>
        <w:t xml:space="preserve">Fetch Training dataset for classifier via Facebook Graphic API search engine. Search key words are relevant to the products that BMO wants to promote. Mark each record </w:t>
      </w:r>
      <w:r w:rsidR="00EF249A">
        <w:t>with its search key as its temporary label.</w:t>
      </w:r>
    </w:p>
    <w:p w:rsidR="00EF249A" w:rsidRDefault="008D6778" w:rsidP="005360D0">
      <w:pPr>
        <w:pStyle w:val="ListParagraph"/>
        <w:numPr>
          <w:ilvl w:val="0"/>
          <w:numId w:val="24"/>
        </w:numPr>
        <w:ind w:left="504"/>
      </w:pPr>
      <w:r>
        <w:t xml:space="preserve">Pre-process the raw </w:t>
      </w:r>
      <w:proofErr w:type="gramStart"/>
      <w:r>
        <w:t>data,</w:t>
      </w:r>
      <w:proofErr w:type="gramEnd"/>
      <w:r>
        <w:t xml:space="preserve"> transform it into a feature list and start clustering algorithms.</w:t>
      </w:r>
    </w:p>
    <w:p w:rsidR="005360D0" w:rsidRDefault="008D6778" w:rsidP="005360D0">
      <w:pPr>
        <w:pStyle w:val="ListParagraph"/>
        <w:numPr>
          <w:ilvl w:val="0"/>
          <w:numId w:val="24"/>
        </w:numPr>
        <w:ind w:left="504"/>
      </w:pPr>
      <w:r>
        <w:t>Based on the evaluation of clustering, finalize the labels of each data.</w:t>
      </w:r>
    </w:p>
    <w:p w:rsidR="00B06821" w:rsidRDefault="008D6778" w:rsidP="005360D0">
      <w:pPr>
        <w:pStyle w:val="ListParagraph"/>
        <w:numPr>
          <w:ilvl w:val="0"/>
          <w:numId w:val="24"/>
        </w:numPr>
        <w:ind w:left="504"/>
      </w:pPr>
      <w:r>
        <w:t>Now send those adjusted dataset to train classifier.</w:t>
      </w:r>
    </w:p>
    <w:p w:rsidR="00655F00" w:rsidRDefault="00A30FDD" w:rsidP="00A30FDD">
      <w:pPr>
        <w:pStyle w:val="Heading2"/>
        <w:spacing w:before="0"/>
      </w:pPr>
      <w:bookmarkStart w:id="30" w:name="_Toc428795907"/>
      <w:r>
        <w:t xml:space="preserve">Module 2 - </w:t>
      </w:r>
      <w:r w:rsidR="00655F00" w:rsidRPr="00655F00">
        <w:t>Data Collection &amp; Mining</w:t>
      </w:r>
      <w:bookmarkEnd w:id="30"/>
    </w:p>
    <w:p w:rsidR="00561AAE" w:rsidRDefault="004A3485" w:rsidP="00561AAE">
      <w:r>
        <w:t>This module can be done anytime, anywhere, not necessarily in financial institutions.</w:t>
      </w:r>
    </w:p>
    <w:p w:rsidR="00297082" w:rsidRDefault="00E5300C" w:rsidP="00E5300C">
      <w:pPr>
        <w:jc w:val="center"/>
      </w:pPr>
      <w:r>
        <w:object w:dxaOrig="9340" w:dyaOrig="6269">
          <v:shape id="_x0000_i1027" type="#_x0000_t75" style="width:373.85pt;height:251.2pt" o:ole="">
            <v:imagedata r:id="rId12" o:title=""/>
          </v:shape>
          <o:OLEObject Type="Embed" ProgID="Visio.Drawing.11" ShapeID="_x0000_i1027" DrawAspect="Content" ObjectID="_1502548729" r:id="rId13"/>
        </w:object>
      </w:r>
    </w:p>
    <w:p w:rsidR="006239AD" w:rsidRDefault="006239AD" w:rsidP="006239AD">
      <w:pPr>
        <w:jc w:val="center"/>
      </w:pPr>
      <w:r>
        <w:t xml:space="preserve">Fig. </w:t>
      </w:r>
      <w:r w:rsidR="004A3485">
        <w:t>4</w:t>
      </w:r>
      <w:r>
        <w:t xml:space="preserve"> - Data Collection &amp; Mining</w:t>
      </w:r>
    </w:p>
    <w:p w:rsidR="00A82164" w:rsidRDefault="00655F00" w:rsidP="00A82164">
      <w:r>
        <w:t>Here are the</w:t>
      </w:r>
      <w:r w:rsidR="00A82164">
        <w:t xml:space="preserve"> details</w:t>
      </w:r>
      <w:r>
        <w:t xml:space="preserve"> of each step</w:t>
      </w:r>
      <w:r w:rsidR="00A82164">
        <w:t>:</w:t>
      </w:r>
    </w:p>
    <w:p w:rsidR="00A82164" w:rsidRDefault="00A82164" w:rsidP="00DB1FF7">
      <w:pPr>
        <w:pStyle w:val="ListParagraph"/>
        <w:numPr>
          <w:ilvl w:val="0"/>
          <w:numId w:val="34"/>
        </w:numPr>
        <w:ind w:left="504"/>
      </w:pPr>
      <w:r>
        <w:t>Facebook login. Log into Facebook and request for access token with certain permissions.</w:t>
      </w:r>
    </w:p>
    <w:p w:rsidR="00A82164" w:rsidRDefault="00A82164" w:rsidP="00DB1FF7">
      <w:pPr>
        <w:pStyle w:val="ListParagraph"/>
        <w:numPr>
          <w:ilvl w:val="0"/>
          <w:numId w:val="34"/>
        </w:numPr>
        <w:ind w:left="504"/>
      </w:pPr>
      <w:r>
        <w:t>Facebook send back the access token to the android device.</w:t>
      </w:r>
    </w:p>
    <w:p w:rsidR="00A82164" w:rsidRDefault="00A82164" w:rsidP="00DB1FF7">
      <w:pPr>
        <w:pStyle w:val="ListParagraph"/>
        <w:numPr>
          <w:ilvl w:val="0"/>
          <w:numId w:val="34"/>
        </w:numPr>
        <w:ind w:left="504"/>
      </w:pPr>
      <w:r>
        <w:t xml:space="preserve">Android device would retrieve </w:t>
      </w:r>
      <w:r w:rsidR="00DC6400">
        <w:t>customer</w:t>
      </w:r>
      <w:r>
        <w:t>’s Facebook node id, and send it along with access token and its own android id to Novramedia server.</w:t>
      </w:r>
    </w:p>
    <w:p w:rsidR="00DC6400" w:rsidRDefault="00DC6400" w:rsidP="00DB1FF7">
      <w:pPr>
        <w:pStyle w:val="ListParagraph"/>
        <w:numPr>
          <w:ilvl w:val="0"/>
          <w:numId w:val="34"/>
        </w:numPr>
        <w:ind w:left="504"/>
      </w:pPr>
      <w:r>
        <w:t xml:space="preserve">All the info received from device will be stored in </w:t>
      </w:r>
      <w:r w:rsidR="006F24BB">
        <w:t>database;</w:t>
      </w:r>
      <w:r>
        <w:t xml:space="preserve"> primary keys are android id and customer’s Facebook node id. And then send a get request to Facebook API with customer granted access token.</w:t>
      </w:r>
    </w:p>
    <w:p w:rsidR="006239AD" w:rsidRDefault="00DC6400" w:rsidP="00DB1FF7">
      <w:pPr>
        <w:pStyle w:val="ListParagraph"/>
        <w:numPr>
          <w:ilvl w:val="0"/>
          <w:numId w:val="34"/>
        </w:numPr>
        <w:ind w:left="504"/>
      </w:pPr>
      <w:r>
        <w:t>Fetch customer’s Facebook data at serve</w:t>
      </w:r>
      <w:r w:rsidR="006239AD">
        <w:t xml:space="preserve">r. </w:t>
      </w:r>
    </w:p>
    <w:p w:rsidR="00DC6400" w:rsidRDefault="006239AD" w:rsidP="00DB1FF7">
      <w:pPr>
        <w:pStyle w:val="ListParagraph"/>
        <w:numPr>
          <w:ilvl w:val="0"/>
          <w:numId w:val="34"/>
        </w:numPr>
        <w:ind w:left="504"/>
      </w:pPr>
      <w:r>
        <w:lastRenderedPageBreak/>
        <w:t xml:space="preserve">Filter the unwanted info out and get it ready for data mining. Run </w:t>
      </w:r>
      <w:r w:rsidRPr="006239AD">
        <w:rPr>
          <w:i/>
        </w:rPr>
        <w:t>data_mining.py</w:t>
      </w:r>
      <w:r>
        <w:t xml:space="preserve"> at server and store mining result into database.</w:t>
      </w:r>
    </w:p>
    <w:p w:rsidR="004A3485" w:rsidRDefault="00A30FDD" w:rsidP="00B758B3">
      <w:pPr>
        <w:pStyle w:val="Heading2"/>
        <w:spacing w:before="0"/>
      </w:pPr>
      <w:bookmarkStart w:id="31" w:name="_Toc428795908"/>
      <w:r>
        <w:t xml:space="preserve">Module </w:t>
      </w:r>
      <w:r w:rsidR="00B758B3">
        <w:t>3</w:t>
      </w:r>
      <w:r>
        <w:t xml:space="preserve"> - </w:t>
      </w:r>
      <w:r w:rsidR="004A3485">
        <w:t>Personal Content Trigger</w:t>
      </w:r>
      <w:bookmarkEnd w:id="31"/>
    </w:p>
    <w:p w:rsidR="004A3485" w:rsidRDefault="004A3485" w:rsidP="004A3485">
      <w:r>
        <w:t>Once customer enters a branch and chooses to detect Bluetooth signal</w:t>
      </w:r>
      <w:r w:rsidR="00E5300C">
        <w:t>, this module starts.</w:t>
      </w:r>
    </w:p>
    <w:p w:rsidR="004A3485" w:rsidRDefault="00E5300C" w:rsidP="00E5300C">
      <w:pPr>
        <w:jc w:val="center"/>
      </w:pPr>
      <w:r>
        <w:object w:dxaOrig="9535" w:dyaOrig="8269">
          <v:shape id="_x0000_i1028" type="#_x0000_t75" style="width:360.55pt;height:312pt" o:ole="">
            <v:imagedata r:id="rId14" o:title=""/>
          </v:shape>
          <o:OLEObject Type="Embed" ProgID="Visio.Drawing.11" ShapeID="_x0000_i1028" DrawAspect="Content" ObjectID="_1502548730" r:id="rId15"/>
        </w:object>
      </w:r>
    </w:p>
    <w:p w:rsidR="004A3485" w:rsidRDefault="004A3485" w:rsidP="004A3485">
      <w:pPr>
        <w:jc w:val="center"/>
      </w:pPr>
      <w:r>
        <w:t xml:space="preserve">Fig. 5 </w:t>
      </w:r>
      <w:r w:rsidR="00867590">
        <w:t>-</w:t>
      </w:r>
      <w:r>
        <w:t xml:space="preserve"> </w:t>
      </w:r>
      <w:r w:rsidR="00E5300C">
        <w:t>Personal Content Trigger</w:t>
      </w:r>
    </w:p>
    <w:p w:rsidR="004A3485" w:rsidRDefault="004A3485" w:rsidP="004A3485">
      <w:r>
        <w:t>Here are the details of each step:</w:t>
      </w:r>
    </w:p>
    <w:p w:rsidR="00196BE9" w:rsidRDefault="00E5300C" w:rsidP="004A3485">
      <w:pPr>
        <w:pStyle w:val="ListParagraph"/>
        <w:numPr>
          <w:ilvl w:val="0"/>
          <w:numId w:val="35"/>
        </w:numPr>
        <w:ind w:left="504"/>
      </w:pPr>
      <w:proofErr w:type="spellStart"/>
      <w:r>
        <w:t>IBeacons</w:t>
      </w:r>
      <w:proofErr w:type="spellEnd"/>
      <w:r>
        <w:t xml:space="preserve"> send out Bluetooth</w:t>
      </w:r>
      <w:r w:rsidR="00196BE9">
        <w:t xml:space="preserve"> signal continuously.</w:t>
      </w:r>
      <w:r>
        <w:t xml:space="preserve"> </w:t>
      </w:r>
    </w:p>
    <w:p w:rsidR="004A3485" w:rsidRDefault="00E5300C" w:rsidP="004A3485">
      <w:pPr>
        <w:pStyle w:val="ListParagraph"/>
        <w:numPr>
          <w:ilvl w:val="0"/>
          <w:numId w:val="35"/>
        </w:numPr>
        <w:ind w:left="504"/>
      </w:pPr>
      <w:r>
        <w:t xml:space="preserve">Once android device </w:t>
      </w:r>
      <w:r w:rsidR="007B6B34">
        <w:t>captured the signal, distance will be calculated. If it’s under a threshold, the device will notify server to start a trigger.</w:t>
      </w:r>
    </w:p>
    <w:p w:rsidR="004A3485" w:rsidRDefault="00196BE9" w:rsidP="004A3485">
      <w:pPr>
        <w:pStyle w:val="ListParagraph"/>
        <w:numPr>
          <w:ilvl w:val="0"/>
          <w:numId w:val="35"/>
        </w:numPr>
        <w:ind w:left="504"/>
      </w:pPr>
      <w:r>
        <w:t>Server and s</w:t>
      </w:r>
      <w:r w:rsidR="005B01A5">
        <w:t xml:space="preserve">creen communicate via HTTP </w:t>
      </w:r>
      <w:r>
        <w:t xml:space="preserve">polling, and it is always on. When server receives trigger request from mobile devices, it will forward this message to </w:t>
      </w:r>
      <w:proofErr w:type="gramStart"/>
      <w:r>
        <w:t>player(</w:t>
      </w:r>
      <w:proofErr w:type="gramEnd"/>
      <w:r>
        <w:t>screen) along with the name of a video clip determined by data mining result which has been stored before.</w:t>
      </w:r>
    </w:p>
    <w:p w:rsidR="00121773" w:rsidRDefault="00196BE9" w:rsidP="00867590">
      <w:pPr>
        <w:pStyle w:val="ListParagraph"/>
        <w:numPr>
          <w:ilvl w:val="0"/>
          <w:numId w:val="35"/>
        </w:numPr>
        <w:ind w:left="504"/>
      </w:pPr>
      <w:r>
        <w:t xml:space="preserve">When </w:t>
      </w:r>
      <w:proofErr w:type="gramStart"/>
      <w:r>
        <w:t>player(</w:t>
      </w:r>
      <w:proofErr w:type="gramEnd"/>
      <w:r>
        <w:t>screen) gets notification, it stops its current content and play the video clips right away.</w:t>
      </w:r>
    </w:p>
    <w:p w:rsidR="00121773" w:rsidRDefault="00121773">
      <w:r>
        <w:br w:type="page"/>
      </w:r>
    </w:p>
    <w:p w:rsidR="00867590" w:rsidRPr="00867590" w:rsidRDefault="00703FAC" w:rsidP="00B758B3">
      <w:pPr>
        <w:pStyle w:val="Heading2"/>
        <w:spacing w:before="0"/>
      </w:pPr>
      <w:hyperlink r:id="rId16" w:history="1">
        <w:bookmarkStart w:id="32" w:name="_Toc428795909"/>
        <w:r w:rsidR="00867590" w:rsidRPr="00867590">
          <w:t>Process State</w:t>
        </w:r>
      </w:hyperlink>
      <w:r w:rsidR="00121773">
        <w:t xml:space="preserve"> Transition Diagram</w:t>
      </w:r>
      <w:bookmarkEnd w:id="32"/>
    </w:p>
    <w:p w:rsidR="00867590" w:rsidRDefault="0059009A" w:rsidP="00867590">
      <w:r>
        <w:t>This application is integration of these three modules. Fig. 6 shows the work flow.</w:t>
      </w:r>
    </w:p>
    <w:p w:rsidR="0059009A" w:rsidRDefault="00381B86" w:rsidP="00A30FDD">
      <w:pPr>
        <w:jc w:val="center"/>
      </w:pPr>
      <w:r>
        <w:object w:dxaOrig="14892" w:dyaOrig="14021">
          <v:shape id="_x0000_i1029" type="#_x0000_t75" style="width:467.75pt;height:440pt" o:ole="">
            <v:imagedata r:id="rId17" o:title=""/>
          </v:shape>
          <o:OLEObject Type="Embed" ProgID="Visio.Drawing.11" ShapeID="_x0000_i1029" DrawAspect="Content" ObjectID="_1502548731" r:id="rId18"/>
        </w:object>
      </w:r>
    </w:p>
    <w:p w:rsidR="00A30FDD" w:rsidRDefault="00A30FDD" w:rsidP="00A30FDD">
      <w:pPr>
        <w:jc w:val="center"/>
      </w:pPr>
      <w:r>
        <w:t>Fig. 6 - Process State</w:t>
      </w:r>
    </w:p>
    <w:p w:rsidR="00867590" w:rsidRDefault="00381B86" w:rsidP="00867590">
      <w:r>
        <w:t>Code Reference:</w:t>
      </w:r>
    </w:p>
    <w:p w:rsidR="0085065E" w:rsidRDefault="00381B86" w:rsidP="00867590">
      <w:r>
        <w:t xml:space="preserve">Module 1: </w:t>
      </w:r>
      <w:r>
        <w:br/>
        <w:t xml:space="preserve">Fetching training dataset </w:t>
      </w:r>
      <w:r w:rsidR="0085065E">
        <w:t>-</w:t>
      </w:r>
      <w:r>
        <w:t xml:space="preserve"> </w:t>
      </w:r>
      <w:proofErr w:type="spellStart"/>
      <w:r>
        <w:t>php</w:t>
      </w:r>
      <w:proofErr w:type="spellEnd"/>
      <w:r w:rsidR="0085065E">
        <w:t xml:space="preserve"> code</w:t>
      </w:r>
      <w:r w:rsidR="0085065E">
        <w:br/>
        <w:t>Pre-processing - python code</w:t>
      </w:r>
      <w:r w:rsidR="0085065E">
        <w:br/>
        <w:t xml:space="preserve">Clustering &amp; relabeling - </w:t>
      </w:r>
      <w:proofErr w:type="spellStart"/>
      <w:r w:rsidR="0085065E">
        <w:t>matlab</w:t>
      </w:r>
      <w:proofErr w:type="spellEnd"/>
      <w:r w:rsidR="0085065E">
        <w:t xml:space="preserve"> code</w:t>
      </w:r>
    </w:p>
    <w:p w:rsidR="0085065E" w:rsidRDefault="0085065E" w:rsidP="0085065E">
      <w:r>
        <w:t xml:space="preserve">Module 2: </w:t>
      </w:r>
      <w:r>
        <w:br/>
        <w:t xml:space="preserve">Fetching customer info - android java code &amp; </w:t>
      </w:r>
      <w:proofErr w:type="spellStart"/>
      <w:r>
        <w:t>php</w:t>
      </w:r>
      <w:proofErr w:type="spellEnd"/>
      <w:r>
        <w:t xml:space="preserve"> code</w:t>
      </w:r>
      <w:r>
        <w:br/>
      </w:r>
      <w:r>
        <w:lastRenderedPageBreak/>
        <w:t>Pre-processing - python code</w:t>
      </w:r>
      <w:r>
        <w:br/>
        <w:t xml:space="preserve">Data analysis - python code &amp; </w:t>
      </w:r>
      <w:proofErr w:type="spellStart"/>
      <w:r>
        <w:t>php</w:t>
      </w:r>
      <w:proofErr w:type="spellEnd"/>
      <w:r>
        <w:t xml:space="preserve"> code</w:t>
      </w:r>
    </w:p>
    <w:p w:rsidR="00487BF4" w:rsidRDefault="0085065E" w:rsidP="00487BF4">
      <w:r>
        <w:t xml:space="preserve">Module 3: </w:t>
      </w:r>
      <w:r>
        <w:br/>
        <w:t xml:space="preserve">Customer request - android java code &amp; </w:t>
      </w:r>
      <w:proofErr w:type="spellStart"/>
      <w:r>
        <w:t>php</w:t>
      </w:r>
      <w:proofErr w:type="spellEnd"/>
      <w:r>
        <w:t xml:space="preserve"> code</w:t>
      </w:r>
      <w:r w:rsidRPr="0085065E">
        <w:t xml:space="preserve"> </w:t>
      </w:r>
      <w:r>
        <w:br/>
      </w:r>
      <w:proofErr w:type="gramStart"/>
      <w:r>
        <w:t>Trigger(</w:t>
      </w:r>
      <w:proofErr w:type="gramEnd"/>
      <w:r>
        <w:t xml:space="preserve">server side) - </w:t>
      </w:r>
      <w:proofErr w:type="spellStart"/>
      <w:r>
        <w:t>php</w:t>
      </w:r>
      <w:proofErr w:type="spellEnd"/>
      <w:r>
        <w:t xml:space="preserve"> code</w:t>
      </w:r>
      <w:r w:rsidRPr="0085065E">
        <w:t xml:space="preserve"> </w:t>
      </w:r>
      <w:r>
        <w:br/>
        <w:t>Trigger(player side) - java script code</w:t>
      </w:r>
    </w:p>
    <w:p w:rsidR="00734736" w:rsidRDefault="00734736" w:rsidP="00734736">
      <w:pPr>
        <w:pStyle w:val="Heading2"/>
        <w:spacing w:before="0"/>
      </w:pPr>
      <w:r>
        <w:t>Demo Instruction</w:t>
      </w:r>
    </w:p>
    <w:p w:rsidR="00591A48" w:rsidRDefault="00734736" w:rsidP="00734736">
      <w:r>
        <w:t>Before starting the demo, make sur</w:t>
      </w:r>
      <w:r w:rsidR="00564918">
        <w:t xml:space="preserve">e that these files have been uploaded to our server (currently </w:t>
      </w:r>
      <w:proofErr w:type="spellStart"/>
      <w:r w:rsidR="00564918">
        <w:t>ther’re</w:t>
      </w:r>
      <w:proofErr w:type="spellEnd"/>
      <w:r w:rsidR="00564918">
        <w:t xml:space="preserve"> all there).</w:t>
      </w:r>
    </w:p>
    <w:p w:rsidR="00564918" w:rsidRDefault="00591A48" w:rsidP="00734736">
      <w:proofErr w:type="spellStart"/>
      <w:proofErr w:type="gramStart"/>
      <w:r w:rsidRPr="00591A48">
        <w:rPr>
          <w:i/>
        </w:rPr>
        <w:t>novramedialab</w:t>
      </w:r>
      <w:proofErr w:type="spellEnd"/>
      <w:proofErr w:type="gramEnd"/>
      <w:r>
        <w:t xml:space="preserve"> server</w:t>
      </w:r>
    </w:p>
    <w:p w:rsidR="00564918" w:rsidRDefault="00591A48" w:rsidP="00564918">
      <w:pPr>
        <w:spacing w:after="0"/>
        <w:rPr>
          <w:i/>
        </w:rPr>
      </w:pPr>
      <w:proofErr w:type="gramStart"/>
      <w:r>
        <w:t>path</w:t>
      </w:r>
      <w:proofErr w:type="gramEnd"/>
      <w:r>
        <w:t xml:space="preserve">: </w:t>
      </w:r>
      <w:r w:rsidRPr="00591A48">
        <w:rPr>
          <w:i/>
        </w:rPr>
        <w:t>/</w:t>
      </w:r>
      <w:proofErr w:type="spellStart"/>
      <w:r w:rsidRPr="00591A48">
        <w:rPr>
          <w:i/>
        </w:rPr>
        <w:t>public_html</w:t>
      </w:r>
      <w:proofErr w:type="spellEnd"/>
      <w:r w:rsidRPr="00591A48">
        <w:rPr>
          <w:i/>
        </w:rPr>
        <w:t>/</w:t>
      </w:r>
      <w:proofErr w:type="spellStart"/>
      <w:r w:rsidRPr="00591A48">
        <w:rPr>
          <w:i/>
        </w:rPr>
        <w:t>nathan</w:t>
      </w:r>
      <w:proofErr w:type="spellEnd"/>
    </w:p>
    <w:p w:rsidR="00591A48" w:rsidRDefault="00564918" w:rsidP="00734736">
      <w:proofErr w:type="spellStart"/>
      <w:r>
        <w:t>n</w:t>
      </w:r>
      <w:r w:rsidR="00591A48">
        <w:t>athan.php</w:t>
      </w:r>
      <w:proofErr w:type="spellEnd"/>
      <w:r>
        <w:t xml:space="preserve">      </w:t>
      </w:r>
      <w:proofErr w:type="spellStart"/>
      <w:r w:rsidR="00591A48">
        <w:t>beacon.php</w:t>
      </w:r>
      <w:proofErr w:type="spellEnd"/>
      <w:r>
        <w:t xml:space="preserve">      </w:t>
      </w:r>
      <w:proofErr w:type="spellStart"/>
      <w:r w:rsidR="00591A48" w:rsidRPr="00591A48">
        <w:t>Log.php</w:t>
      </w:r>
      <w:proofErr w:type="spellEnd"/>
      <w:r>
        <w:t xml:space="preserve">      </w:t>
      </w:r>
      <w:proofErr w:type="spellStart"/>
      <w:r w:rsidR="00591A48" w:rsidRPr="00591A48">
        <w:t>File.php</w:t>
      </w:r>
      <w:proofErr w:type="spellEnd"/>
      <w:r>
        <w:t xml:space="preserve">      </w:t>
      </w:r>
      <w:proofErr w:type="spellStart"/>
      <w:r w:rsidR="0017558B" w:rsidRPr="00591A48">
        <w:t>connection.php</w:t>
      </w:r>
      <w:proofErr w:type="spellEnd"/>
      <w:r w:rsidR="0017558B">
        <w:tab/>
      </w:r>
      <w:r w:rsidR="0017558B">
        <w:tab/>
      </w:r>
    </w:p>
    <w:p w:rsidR="00591A48" w:rsidRDefault="00591A48" w:rsidP="00564918">
      <w:pPr>
        <w:spacing w:after="0"/>
      </w:pPr>
      <w:proofErr w:type="gramStart"/>
      <w:r>
        <w:t>path</w:t>
      </w:r>
      <w:proofErr w:type="gramEnd"/>
      <w:r>
        <w:t xml:space="preserve">: </w:t>
      </w:r>
      <w:r w:rsidRPr="00564918">
        <w:t>/</w:t>
      </w:r>
      <w:proofErr w:type="spellStart"/>
      <w:r w:rsidRPr="00564918">
        <w:t>public_html</w:t>
      </w:r>
      <w:proofErr w:type="spellEnd"/>
      <w:r w:rsidRPr="00564918">
        <w:t>/</w:t>
      </w:r>
      <w:proofErr w:type="spellStart"/>
      <w:r w:rsidRPr="00564918">
        <w:t>nathan</w:t>
      </w:r>
      <w:proofErr w:type="spellEnd"/>
      <w:r w:rsidRPr="00564918">
        <w:t>/fb</w:t>
      </w:r>
    </w:p>
    <w:p w:rsidR="00591A48" w:rsidRDefault="00591A48" w:rsidP="00591A48">
      <w:proofErr w:type="spellStart"/>
      <w:r>
        <w:t>facebook.php</w:t>
      </w:r>
      <w:proofErr w:type="spellEnd"/>
      <w:r w:rsidR="00564918">
        <w:t xml:space="preserve">      </w:t>
      </w:r>
      <w:proofErr w:type="spellStart"/>
      <w:r w:rsidRPr="00591A48">
        <w:t>base_facebook.php</w:t>
      </w:r>
      <w:proofErr w:type="spellEnd"/>
      <w:r w:rsidR="00564918">
        <w:t xml:space="preserve">      </w:t>
      </w:r>
      <w:proofErr w:type="spellStart"/>
      <w:r w:rsidRPr="00591A48">
        <w:t>fb_ca_chain_bundle</w:t>
      </w:r>
      <w:proofErr w:type="spellEnd"/>
    </w:p>
    <w:p w:rsidR="00734736" w:rsidRDefault="00564918" w:rsidP="00564918">
      <w:pPr>
        <w:spacing w:after="0"/>
      </w:pPr>
      <w:proofErr w:type="gramStart"/>
      <w:r>
        <w:t>path</w:t>
      </w:r>
      <w:proofErr w:type="gramEnd"/>
      <w:r>
        <w:t xml:space="preserve">: </w:t>
      </w:r>
      <w:r w:rsidRPr="00564918">
        <w:t>/</w:t>
      </w:r>
      <w:proofErr w:type="spellStart"/>
      <w:r w:rsidRPr="00564918">
        <w:t>public_html</w:t>
      </w:r>
      <w:proofErr w:type="spellEnd"/>
      <w:r w:rsidRPr="00564918">
        <w:t>/</w:t>
      </w:r>
      <w:proofErr w:type="spellStart"/>
      <w:r w:rsidRPr="00564918">
        <w:t>nathan</w:t>
      </w:r>
      <w:proofErr w:type="spellEnd"/>
      <w:r w:rsidRPr="00564918">
        <w:t>/</w:t>
      </w:r>
      <w:proofErr w:type="spellStart"/>
      <w:r w:rsidRPr="00564918">
        <w:t>data_mining_py</w:t>
      </w:r>
      <w:proofErr w:type="spellEnd"/>
    </w:p>
    <w:p w:rsidR="00564918" w:rsidRDefault="00564918" w:rsidP="00564918">
      <w:pPr>
        <w:spacing w:after="0"/>
      </w:pPr>
      <w:r w:rsidRPr="00564918">
        <w:t xml:space="preserve">data_mining.py </w:t>
      </w:r>
      <w:r>
        <w:t xml:space="preserve">      </w:t>
      </w:r>
      <w:r w:rsidRPr="00564918">
        <w:t>auxiliary_functions.py</w:t>
      </w:r>
      <w:r>
        <w:t xml:space="preserve">      </w:t>
      </w:r>
      <w:r w:rsidRPr="00564918">
        <w:t>svmutil.py</w:t>
      </w:r>
      <w:r>
        <w:t xml:space="preserve">      </w:t>
      </w:r>
      <w:r w:rsidRPr="00564918">
        <w:t>svm.py</w:t>
      </w:r>
      <w:r>
        <w:t xml:space="preserve">      </w:t>
      </w:r>
      <w:r w:rsidRPr="00564918">
        <w:t>trie.py</w:t>
      </w:r>
    </w:p>
    <w:p w:rsidR="00564918" w:rsidRDefault="00564918" w:rsidP="00564918">
      <w:pPr>
        <w:tabs>
          <w:tab w:val="left" w:pos="7243"/>
        </w:tabs>
      </w:pPr>
      <w:proofErr w:type="spellStart"/>
      <w:proofErr w:type="gramStart"/>
      <w:r w:rsidRPr="00564918">
        <w:t>nltk</w:t>
      </w:r>
      <w:proofErr w:type="spellEnd"/>
      <w:r>
        <w:t>(</w:t>
      </w:r>
      <w:proofErr w:type="gramEnd"/>
      <w:r>
        <w:t xml:space="preserve">folder)      </w:t>
      </w:r>
      <w:r w:rsidRPr="00564918">
        <w:t>libsvm-3.20</w:t>
      </w:r>
      <w:r>
        <w:t>(folder)</w:t>
      </w:r>
      <w:r>
        <w:tab/>
      </w:r>
    </w:p>
    <w:p w:rsidR="00564918" w:rsidRDefault="00564918" w:rsidP="00564918">
      <w:pPr>
        <w:spacing w:after="0"/>
      </w:pPr>
      <w:bookmarkStart w:id="33" w:name="_Toc428795910"/>
      <w:proofErr w:type="gramStart"/>
      <w:r>
        <w:t>path</w:t>
      </w:r>
      <w:proofErr w:type="gramEnd"/>
      <w:r>
        <w:t xml:space="preserve">: </w:t>
      </w:r>
      <w:r w:rsidRPr="00564918">
        <w:t>/</w:t>
      </w:r>
      <w:proofErr w:type="spellStart"/>
      <w:r w:rsidRPr="00564918">
        <w:t>public_html</w:t>
      </w:r>
      <w:proofErr w:type="spellEnd"/>
      <w:r w:rsidRPr="00564918">
        <w:t>/</w:t>
      </w:r>
      <w:proofErr w:type="spellStart"/>
      <w:r w:rsidRPr="00564918">
        <w:t>nathan</w:t>
      </w:r>
      <w:proofErr w:type="spellEnd"/>
      <w:r w:rsidRPr="00564918">
        <w:t>/</w:t>
      </w:r>
      <w:r w:rsidRPr="00564918">
        <w:t>polling</w:t>
      </w:r>
    </w:p>
    <w:p w:rsidR="00564918" w:rsidRDefault="00564918" w:rsidP="00564918">
      <w:pPr>
        <w:spacing w:after="0"/>
      </w:pPr>
      <w:proofErr w:type="spellStart"/>
      <w:proofErr w:type="gramStart"/>
      <w:r w:rsidRPr="00564918">
        <w:t>message.php</w:t>
      </w:r>
      <w:proofErr w:type="spellEnd"/>
      <w:proofErr w:type="gramEnd"/>
      <w:r>
        <w:t xml:space="preserve">      </w:t>
      </w:r>
      <w:proofErr w:type="spellStart"/>
      <w:r w:rsidRPr="00591A48">
        <w:t>Log.php</w:t>
      </w:r>
      <w:proofErr w:type="spellEnd"/>
      <w:r>
        <w:t xml:space="preserve">      </w:t>
      </w:r>
      <w:proofErr w:type="spellStart"/>
      <w:r w:rsidRPr="00591A48">
        <w:t>File.php</w:t>
      </w:r>
      <w:proofErr w:type="spellEnd"/>
      <w:r>
        <w:t xml:space="preserve">      </w:t>
      </w:r>
      <w:proofErr w:type="spellStart"/>
      <w:r w:rsidRPr="00591A48">
        <w:t>connection.php</w:t>
      </w:r>
      <w:proofErr w:type="spellEnd"/>
      <w:r>
        <w:t xml:space="preserve">      </w:t>
      </w:r>
      <w:proofErr w:type="spellStart"/>
      <w:r w:rsidRPr="00564918">
        <w:t>util.php</w:t>
      </w:r>
      <w:proofErr w:type="spellEnd"/>
    </w:p>
    <w:p w:rsidR="00564918" w:rsidRDefault="00564918" w:rsidP="00564918">
      <w:pPr>
        <w:spacing w:after="0"/>
      </w:pPr>
    </w:p>
    <w:p w:rsidR="00EB2C0C" w:rsidRDefault="00EB2C0C" w:rsidP="00564918">
      <w:pPr>
        <w:spacing w:after="0"/>
      </w:pPr>
      <w:proofErr w:type="gramStart"/>
      <w:r>
        <w:t>player</w:t>
      </w:r>
      <w:proofErr w:type="gramEnd"/>
      <w:r>
        <w:t xml:space="preserve"> side</w:t>
      </w:r>
    </w:p>
    <w:p w:rsidR="00EB2C0C" w:rsidRDefault="00EB2C0C" w:rsidP="00564918">
      <w:pPr>
        <w:spacing w:after="0"/>
        <w:rPr>
          <w:i/>
        </w:rPr>
      </w:pPr>
      <w:proofErr w:type="gramStart"/>
      <w:r>
        <w:t>path</w:t>
      </w:r>
      <w:proofErr w:type="gramEnd"/>
      <w:r>
        <w:t xml:space="preserve">: </w:t>
      </w:r>
      <w:r w:rsidRPr="00EB2C0C">
        <w:rPr>
          <w:i/>
        </w:rPr>
        <w:t>C:\dmedia\navori_trigger\backend</w:t>
      </w:r>
    </w:p>
    <w:p w:rsidR="00EB2C0C" w:rsidRDefault="00EB2C0C" w:rsidP="00564918">
      <w:pPr>
        <w:spacing w:after="0"/>
      </w:pPr>
      <w:r>
        <w:t>main.js</w:t>
      </w:r>
      <w:r>
        <w:t xml:space="preserve">      </w:t>
      </w:r>
      <w:r>
        <w:t>navori.js</w:t>
      </w:r>
      <w:r>
        <w:t xml:space="preserve">      </w:t>
      </w:r>
      <w:r>
        <w:t>NavoriQLSdk.dll</w:t>
      </w:r>
      <w:r>
        <w:t xml:space="preserve">      </w:t>
      </w:r>
      <w:r>
        <w:t>navoritrigger.exe</w:t>
      </w:r>
    </w:p>
    <w:p w:rsidR="00EB2C0C" w:rsidRDefault="00EB2C0C" w:rsidP="00564918">
      <w:pPr>
        <w:spacing w:after="0"/>
      </w:pPr>
      <w:proofErr w:type="gramStart"/>
      <w:r>
        <w:t>and</w:t>
      </w:r>
      <w:proofErr w:type="gramEnd"/>
      <w:r>
        <w:t xml:space="preserve"> all dependencies have been built, also main.js is </w:t>
      </w:r>
      <w:r w:rsidRPr="00EB2C0C">
        <w:rPr>
          <w:b/>
        </w:rPr>
        <w:t>running</w:t>
      </w:r>
      <w:r>
        <w:t>.</w:t>
      </w:r>
    </w:p>
    <w:p w:rsidR="00EB2C0C" w:rsidRDefault="00EB2C0C" w:rsidP="00564918">
      <w:pPr>
        <w:spacing w:after="0"/>
      </w:pPr>
    </w:p>
    <w:p w:rsidR="00734736" w:rsidRPr="00396A1C" w:rsidRDefault="00F77452" w:rsidP="00564918">
      <w:pPr>
        <w:spacing w:after="0"/>
      </w:pPr>
      <w:r>
        <w:t xml:space="preserve">After all above files have been uploaded, install the app on an android device (the APK file is stored in document </w:t>
      </w:r>
      <w:proofErr w:type="spellStart"/>
      <w:r>
        <w:t>foler</w:t>
      </w:r>
      <w:proofErr w:type="spellEnd"/>
      <w:r>
        <w:t>), and it will be ready to demo.</w:t>
      </w:r>
      <w:bookmarkStart w:id="34" w:name="_GoBack"/>
      <w:bookmarkEnd w:id="34"/>
      <w:r w:rsidR="00734736">
        <w:br w:type="page"/>
      </w:r>
    </w:p>
    <w:p w:rsidR="008A2ED8" w:rsidRDefault="008A2ED8" w:rsidP="008A2ED8">
      <w:pPr>
        <w:pStyle w:val="Heading1"/>
      </w:pPr>
      <w:r>
        <w:lastRenderedPageBreak/>
        <w:t>Conclusions &amp; Next steps</w:t>
      </w:r>
      <w:bookmarkEnd w:id="33"/>
    </w:p>
    <w:p w:rsidR="00A054D7" w:rsidRDefault="00652853">
      <w:r>
        <w:t>This project offers a solution to apply data mining to current digital signage technology.</w:t>
      </w:r>
      <w:r w:rsidR="000654EE">
        <w:t xml:space="preserve"> With this structure, data source is not restricted to Facebook </w:t>
      </w:r>
      <w:proofErr w:type="gramStart"/>
      <w:r w:rsidR="000654EE">
        <w:t>data,</w:t>
      </w:r>
      <w:proofErr w:type="gramEnd"/>
      <w:r w:rsidR="000654EE">
        <w:t xml:space="preserve"> it could also be Twitter, Instagram or</w:t>
      </w:r>
      <w:r w:rsidR="00A054D7">
        <w:t xml:space="preserve"> any </w:t>
      </w:r>
      <w:r w:rsidR="000654EE">
        <w:t>other</w:t>
      </w:r>
      <w:r w:rsidR="00A054D7">
        <w:t xml:space="preserve"> user behavior data.</w:t>
      </w:r>
    </w:p>
    <w:p w:rsidR="00A054D7" w:rsidRDefault="00A054D7">
      <w:r>
        <w:t>In the future, here are some aspects could be further developed.</w:t>
      </w:r>
    </w:p>
    <w:p w:rsidR="00794F80" w:rsidRDefault="001B485F" w:rsidP="00794F80">
      <w:pPr>
        <w:pStyle w:val="ListParagraph"/>
        <w:numPr>
          <w:ilvl w:val="0"/>
          <w:numId w:val="37"/>
        </w:numPr>
        <w:ind w:left="504"/>
      </w:pPr>
      <w:r>
        <w:t>Data model. Some optimization could be done in the next steps, for example, enlarge training dataset and multi-</w:t>
      </w:r>
      <w:r w:rsidR="00794F80">
        <w:t>granularity can be considered. Also if we can have true ground label, there will be more ways to evaluate accuracy, which would help improve solution’s accuracy in the end.</w:t>
      </w:r>
    </w:p>
    <w:p w:rsidR="00794F80" w:rsidRDefault="00794F80" w:rsidP="00794F80">
      <w:pPr>
        <w:pStyle w:val="ListParagraph"/>
        <w:numPr>
          <w:ilvl w:val="0"/>
          <w:numId w:val="37"/>
        </w:numPr>
        <w:ind w:left="504"/>
      </w:pPr>
      <w:r>
        <w:t>Sense schedule logistics. Currently, once</w:t>
      </w:r>
      <w:r w:rsidR="00A06CF7">
        <w:t xml:space="preserve"> a</w:t>
      </w:r>
      <w:r>
        <w:t xml:space="preserve"> beacon</w:t>
      </w:r>
      <w:r w:rsidR="008F595C">
        <w:t xml:space="preserve"> (</w:t>
      </w:r>
      <w:r w:rsidR="00A06CF7">
        <w:t>indicating a screen</w:t>
      </w:r>
      <w:r w:rsidR="008F595C">
        <w:t>)</w:t>
      </w:r>
      <w:r w:rsidR="00A06CF7">
        <w:t xml:space="preserve"> detects customers, corresponding screen will be triggered immediately. More complicated scenarios could be considered and sensors are not necessarily </w:t>
      </w:r>
      <w:proofErr w:type="spellStart"/>
      <w:r w:rsidR="00A06CF7">
        <w:t>ibeacons</w:t>
      </w:r>
      <w:proofErr w:type="spellEnd"/>
      <w:r w:rsidR="00A06CF7">
        <w:t xml:space="preserve"> as well.</w:t>
      </w:r>
    </w:p>
    <w:p w:rsidR="00A06CF7" w:rsidRDefault="00AF5D04" w:rsidP="00794F80">
      <w:pPr>
        <w:pStyle w:val="ListParagraph"/>
        <w:numPr>
          <w:ilvl w:val="0"/>
          <w:numId w:val="37"/>
        </w:numPr>
        <w:ind w:left="504"/>
      </w:pPr>
      <w:r>
        <w:t xml:space="preserve">Substitutes </w:t>
      </w:r>
      <w:r w:rsidR="00F96652">
        <w:t xml:space="preserve">of </w:t>
      </w:r>
      <w:proofErr w:type="spellStart"/>
      <w:r w:rsidR="00F96652">
        <w:t>ibeacons</w:t>
      </w:r>
      <w:proofErr w:type="spellEnd"/>
      <w:r w:rsidR="00F96652">
        <w:t>. Based on the pilot performance, we found Bluetooth signal is somewhat weak and unstable. We may consider use another device to play its role if there is a fit.</w:t>
      </w:r>
    </w:p>
    <w:p w:rsidR="00F96652" w:rsidRDefault="00F96652" w:rsidP="00794F80">
      <w:pPr>
        <w:pStyle w:val="ListParagraph"/>
        <w:numPr>
          <w:ilvl w:val="0"/>
          <w:numId w:val="37"/>
        </w:numPr>
        <w:ind w:left="504"/>
      </w:pPr>
      <w:r>
        <w:t>Real-life application. So far this project is still a prototype, some mapping are finished within code</w:t>
      </w:r>
      <w:r w:rsidR="00AD0ADE">
        <w:t xml:space="preserve">s, not via database, for convenience. When it comes to real-life one, a lot work need to be done, and adequate testing are needed too. </w:t>
      </w:r>
    </w:p>
    <w:p w:rsidR="00B51213" w:rsidRPr="001B485F" w:rsidRDefault="00B51213" w:rsidP="00794F80">
      <w:pPr>
        <w:pStyle w:val="ListParagraph"/>
        <w:numPr>
          <w:ilvl w:val="0"/>
          <w:numId w:val="37"/>
        </w:numPr>
        <w:ind w:left="504"/>
      </w:pPr>
      <w:r>
        <w:br w:type="page"/>
      </w:r>
    </w:p>
    <w:p w:rsidR="00B25AB7" w:rsidRDefault="00B25AB7" w:rsidP="00B25AB7">
      <w:pPr>
        <w:pStyle w:val="Heading1"/>
      </w:pPr>
      <w:bookmarkStart w:id="35" w:name="_Toc428795911"/>
      <w:r>
        <w:lastRenderedPageBreak/>
        <w:t>References</w:t>
      </w:r>
      <w:bookmarkEnd w:id="35"/>
    </w:p>
    <w:p w:rsidR="006F2DFE" w:rsidRDefault="006F2DFE" w:rsidP="006F2DFE">
      <w:pPr>
        <w:pStyle w:val="ListParagraph"/>
        <w:numPr>
          <w:ilvl w:val="0"/>
          <w:numId w:val="18"/>
        </w:numPr>
        <w:ind w:left="360"/>
      </w:pPr>
      <w:r>
        <w:t>Customer-centric marketing: https://www.custora.com/university/for-marketers/customer-centric-marketing/basic</w:t>
      </w:r>
    </w:p>
    <w:p w:rsidR="006F2DFE" w:rsidRDefault="006F2DFE" w:rsidP="006F2DFE">
      <w:pPr>
        <w:pStyle w:val="ListParagraph"/>
        <w:numPr>
          <w:ilvl w:val="0"/>
          <w:numId w:val="18"/>
        </w:numPr>
        <w:ind w:left="360"/>
      </w:pPr>
      <w:r>
        <w:t>Amazon Machine Learning: http://docs.aws.amazon.com/machine-learning/latest/dg/</w:t>
      </w:r>
    </w:p>
    <w:p w:rsidR="006F2DFE" w:rsidRDefault="006F2DFE" w:rsidP="006F2DFE">
      <w:pPr>
        <w:pStyle w:val="ListParagraph"/>
        <w:numPr>
          <w:ilvl w:val="0"/>
          <w:numId w:val="18"/>
        </w:numPr>
        <w:ind w:left="360"/>
      </w:pPr>
      <w:r>
        <w:t>Microsoft Azure: http://azure.microsoft.com/en-us/overview/what-is-azure/</w:t>
      </w:r>
    </w:p>
    <w:p w:rsidR="00561AAE" w:rsidRDefault="006F2DFE" w:rsidP="006F2DFE">
      <w:pPr>
        <w:pStyle w:val="ListParagraph"/>
        <w:numPr>
          <w:ilvl w:val="0"/>
          <w:numId w:val="18"/>
        </w:numPr>
        <w:ind w:left="360"/>
      </w:pPr>
      <w:proofErr w:type="spellStart"/>
      <w:r>
        <w:t>Predixion</w:t>
      </w:r>
      <w:proofErr w:type="spellEnd"/>
      <w:r>
        <w:t xml:space="preserve"> </w:t>
      </w:r>
      <w:proofErr w:type="spellStart"/>
      <w:r>
        <w:t>Softwate</w:t>
      </w:r>
      <w:proofErr w:type="spellEnd"/>
      <w:r>
        <w:t xml:space="preserve">: </w:t>
      </w:r>
      <w:hyperlink r:id="rId19" w:history="1">
        <w:r w:rsidR="009441A8" w:rsidRPr="009441A8">
          <w:t>https://www.predixionsoftware.com/</w:t>
        </w:r>
      </w:hyperlink>
    </w:p>
    <w:p w:rsidR="009441A8" w:rsidRDefault="009441A8" w:rsidP="009441A8">
      <w:pPr>
        <w:pStyle w:val="ListParagraph"/>
        <w:numPr>
          <w:ilvl w:val="0"/>
          <w:numId w:val="18"/>
        </w:numPr>
        <w:ind w:left="360"/>
      </w:pPr>
      <w:r w:rsidRPr="009441A8">
        <w:t>Facebook SDK for Android</w:t>
      </w:r>
      <w:r>
        <w:t xml:space="preserve">: </w:t>
      </w:r>
      <w:r w:rsidRPr="009441A8">
        <w:t>https://developers.facebook.com/docs/android</w:t>
      </w:r>
    </w:p>
    <w:p w:rsidR="00382CA9" w:rsidRDefault="009441A8" w:rsidP="00382CA9">
      <w:pPr>
        <w:pStyle w:val="ListParagraph"/>
        <w:numPr>
          <w:ilvl w:val="0"/>
          <w:numId w:val="18"/>
        </w:numPr>
        <w:ind w:left="360"/>
      </w:pPr>
      <w:r>
        <w:t xml:space="preserve">Facebook </w:t>
      </w:r>
      <w:r w:rsidR="00382CA9">
        <w:t xml:space="preserve">Graph </w:t>
      </w:r>
      <w:r>
        <w:t xml:space="preserve">API: </w:t>
      </w:r>
      <w:r w:rsidR="00382CA9" w:rsidRPr="00382CA9">
        <w:t>https://developers.facebook.com/docs/graph-api/using-graph-api/v2.3</w:t>
      </w:r>
    </w:p>
    <w:p w:rsidR="00E423FC" w:rsidRDefault="00382CA9" w:rsidP="009441A8">
      <w:pPr>
        <w:pStyle w:val="ListParagraph"/>
        <w:numPr>
          <w:ilvl w:val="0"/>
          <w:numId w:val="18"/>
        </w:numPr>
        <w:ind w:left="360"/>
      </w:pPr>
      <w:r>
        <w:t xml:space="preserve">Facebook API Guidance: </w:t>
      </w:r>
      <w:r w:rsidR="004626D4" w:rsidRPr="004626D4">
        <w:t>https://www.sammyk.me/optimizing-request-queries-to-the-facebook-graph-api</w:t>
      </w:r>
    </w:p>
    <w:p w:rsidR="004626D4" w:rsidRDefault="004626D4" w:rsidP="004626D4">
      <w:pPr>
        <w:pStyle w:val="ListParagraph"/>
        <w:numPr>
          <w:ilvl w:val="0"/>
          <w:numId w:val="18"/>
        </w:numPr>
        <w:ind w:left="360"/>
      </w:pPr>
      <w:r>
        <w:t xml:space="preserve">Graph API </w:t>
      </w:r>
      <w:r w:rsidRPr="004626D4">
        <w:t>Explorer</w:t>
      </w:r>
      <w:r>
        <w:t>:</w:t>
      </w:r>
      <w:r w:rsidRPr="004626D4">
        <w:t xml:space="preserve"> </w:t>
      </w:r>
      <w:hyperlink r:id="rId20" w:history="1">
        <w:r w:rsidR="00201721" w:rsidRPr="00201721">
          <w:t>https://developers.facebook.com/tools/explorer/145634995501895/?method=GET&amp;path=me&amp;version=v2.3</w:t>
        </w:r>
      </w:hyperlink>
    </w:p>
    <w:p w:rsidR="00201721" w:rsidRPr="00330B1A" w:rsidRDefault="00201721" w:rsidP="00201721">
      <w:pPr>
        <w:pStyle w:val="ListParagraph"/>
        <w:numPr>
          <w:ilvl w:val="0"/>
          <w:numId w:val="18"/>
        </w:numPr>
        <w:ind w:left="360"/>
      </w:pPr>
      <w:r>
        <w:t>P</w:t>
      </w:r>
      <w:r>
        <w:rPr>
          <w:rFonts w:hint="eastAsia"/>
        </w:rPr>
        <w:t>ython</w:t>
      </w:r>
      <w:r>
        <w:t xml:space="preserve"> </w:t>
      </w:r>
      <w:r>
        <w:rPr>
          <w:rFonts w:hint="eastAsia"/>
        </w:rPr>
        <w:t>Regular</w:t>
      </w:r>
      <w:r>
        <w:t xml:space="preserve"> </w:t>
      </w:r>
      <w:r>
        <w:rPr>
          <w:rFonts w:hint="eastAsia"/>
        </w:rPr>
        <w:t>Expression</w:t>
      </w:r>
      <w:r>
        <w:t xml:space="preserve">: </w:t>
      </w:r>
      <w:r w:rsidRPr="00201721">
        <w:t>https://docs.python.org/2/library/re.html</w:t>
      </w:r>
    </w:p>
    <w:sectPr w:rsidR="00201721" w:rsidRPr="00330B1A" w:rsidSect="00685014">
      <w:headerReference w:type="default" r:id="rId21"/>
      <w:footerReference w:type="default" r:id="rId2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3FAC" w:rsidRDefault="00703FAC" w:rsidP="002F3FEA">
      <w:pPr>
        <w:spacing w:after="0" w:line="240" w:lineRule="auto"/>
      </w:pPr>
      <w:r>
        <w:separator/>
      </w:r>
    </w:p>
  </w:endnote>
  <w:endnote w:type="continuationSeparator" w:id="0">
    <w:p w:rsidR="00703FAC" w:rsidRDefault="00703FAC" w:rsidP="002F3F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20604090202050204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28692378"/>
      <w:docPartObj>
        <w:docPartGallery w:val="Page Numbers (Bottom of Page)"/>
        <w:docPartUnique/>
      </w:docPartObj>
    </w:sdtPr>
    <w:sdtEndPr>
      <w:rPr>
        <w:noProof/>
        <w:sz w:val="20"/>
        <w:szCs w:val="20"/>
      </w:rPr>
    </w:sdtEndPr>
    <w:sdtContent>
      <w:p w:rsidR="00334416" w:rsidRPr="008C17E9" w:rsidRDefault="00334416" w:rsidP="00543A06">
        <w:pPr>
          <w:pStyle w:val="Footer"/>
          <w:jc w:val="right"/>
          <w:rPr>
            <w:sz w:val="20"/>
            <w:szCs w:val="20"/>
          </w:rPr>
        </w:pPr>
        <w:r w:rsidRPr="008C17E9">
          <w:rPr>
            <w:sz w:val="20"/>
            <w:szCs w:val="20"/>
          </w:rPr>
          <w:fldChar w:fldCharType="begin"/>
        </w:r>
        <w:r w:rsidRPr="008C17E9">
          <w:rPr>
            <w:sz w:val="20"/>
            <w:szCs w:val="20"/>
          </w:rPr>
          <w:instrText xml:space="preserve"> PAGE   \* MERGEFORMAT </w:instrText>
        </w:r>
        <w:r w:rsidRPr="008C17E9">
          <w:rPr>
            <w:sz w:val="20"/>
            <w:szCs w:val="20"/>
          </w:rPr>
          <w:fldChar w:fldCharType="separate"/>
        </w:r>
        <w:r w:rsidR="00396A1C">
          <w:rPr>
            <w:noProof/>
            <w:sz w:val="20"/>
            <w:szCs w:val="20"/>
          </w:rPr>
          <w:t>16</w:t>
        </w:r>
        <w:r w:rsidRPr="008C17E9">
          <w:rPr>
            <w:noProof/>
            <w:sz w:val="20"/>
            <w:szCs w:val="20"/>
          </w:rPr>
          <w:fldChar w:fldCharType="end"/>
        </w:r>
      </w:p>
    </w:sdtContent>
  </w:sdt>
  <w:p w:rsidR="00334416" w:rsidRPr="008C17E9" w:rsidRDefault="00334416">
    <w:pPr>
      <w:pStyle w:val="Footer"/>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3FAC" w:rsidRDefault="00703FAC" w:rsidP="002F3FEA">
      <w:pPr>
        <w:spacing w:after="0" w:line="240" w:lineRule="auto"/>
      </w:pPr>
      <w:r>
        <w:separator/>
      </w:r>
    </w:p>
  </w:footnote>
  <w:footnote w:type="continuationSeparator" w:id="0">
    <w:p w:rsidR="00703FAC" w:rsidRDefault="00703FAC" w:rsidP="002F3FEA">
      <w:pPr>
        <w:spacing w:after="0" w:line="240" w:lineRule="auto"/>
      </w:pPr>
      <w:r>
        <w:continuationSeparator/>
      </w:r>
    </w:p>
  </w:footnote>
  <w:footnote w:id="1">
    <w:p w:rsidR="00334416" w:rsidRDefault="00334416">
      <w:pPr>
        <w:pStyle w:val="FootnoteText"/>
      </w:pPr>
      <w:r>
        <w:rPr>
          <w:rStyle w:val="FootnoteReference"/>
        </w:rPr>
        <w:footnoteRef/>
      </w:r>
      <w:r>
        <w:t xml:space="preserve"> Customer-centric marketing: </w:t>
      </w:r>
      <w:hyperlink r:id="rId1" w:history="1">
        <w:r w:rsidRPr="00143F6C">
          <w:rPr>
            <w:rStyle w:val="Hyperlink"/>
          </w:rPr>
          <w:t>https://www.custora.com/university/for-marketers/customer-centric-marketing/basic</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4416" w:rsidRPr="008C17E9" w:rsidRDefault="00334416" w:rsidP="008C17E9">
    <w:pPr>
      <w:pStyle w:val="Header"/>
      <w:pBdr>
        <w:bottom w:val="single" w:sz="4" w:space="1" w:color="auto"/>
      </w:pBdr>
      <w:rPr>
        <w:b/>
        <w:sz w:val="20"/>
        <w:szCs w:val="20"/>
      </w:rPr>
    </w:pPr>
    <w:r w:rsidRPr="008C17E9">
      <w:rPr>
        <w:b/>
        <w:sz w:val="20"/>
        <w:szCs w:val="20"/>
      </w:rPr>
      <w:t>Project #</w:t>
    </w:r>
    <w:r>
      <w:rPr>
        <w:b/>
        <w:sz w:val="20"/>
        <w:szCs w:val="20"/>
      </w:rPr>
      <w:t xml:space="preserve">: </w:t>
    </w:r>
    <w:r>
      <w:rPr>
        <w:sz w:val="20"/>
        <w:szCs w:val="20"/>
      </w:rPr>
      <w:t>201503</w:t>
    </w:r>
    <w:r w:rsidRPr="008C17E9">
      <w:rPr>
        <w:b/>
        <w:sz w:val="20"/>
        <w:szCs w:val="20"/>
      </w:rPr>
      <w:tab/>
    </w:r>
    <w:r>
      <w:rPr>
        <w:b/>
        <w:sz w:val="20"/>
        <w:szCs w:val="20"/>
      </w:rPr>
      <w:t>Project File</w:t>
    </w:r>
    <w:r w:rsidRPr="008C17E9">
      <w:rPr>
        <w:b/>
        <w:sz w:val="20"/>
        <w:szCs w:val="20"/>
      </w:rPr>
      <w:ptab w:relativeTo="margin" w:alignment="right" w:leader="none"/>
    </w:r>
    <w:r w:rsidRPr="002F3FEA">
      <w:rPr>
        <w:b/>
        <w:noProof/>
        <w:lang w:val="en-US"/>
      </w:rPr>
      <w:drawing>
        <wp:inline distT="0" distB="0" distL="0" distR="0">
          <wp:extent cx="1686566" cy="351922"/>
          <wp:effectExtent l="0" t="0" r="889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
                  <a:stretch>
                    <a:fillRect/>
                  </a:stretch>
                </pic:blipFill>
                <pic:spPr>
                  <a:xfrm>
                    <a:off x="0" y="0"/>
                    <a:ext cx="1884352" cy="393192"/>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412E1"/>
    <w:multiLevelType w:val="hybridMultilevel"/>
    <w:tmpl w:val="BE488388"/>
    <w:lvl w:ilvl="0" w:tplc="A8068C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3E6E6D"/>
    <w:multiLevelType w:val="hybridMultilevel"/>
    <w:tmpl w:val="35009716"/>
    <w:lvl w:ilvl="0" w:tplc="2902A0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634343"/>
    <w:multiLevelType w:val="hybridMultilevel"/>
    <w:tmpl w:val="32CE7C14"/>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nsid w:val="0C490C27"/>
    <w:multiLevelType w:val="hybridMultilevel"/>
    <w:tmpl w:val="E69C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9D04B1"/>
    <w:multiLevelType w:val="hybridMultilevel"/>
    <w:tmpl w:val="48B6D670"/>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5">
    <w:nsid w:val="0F991563"/>
    <w:multiLevelType w:val="hybridMultilevel"/>
    <w:tmpl w:val="3B70A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49D7CEB"/>
    <w:multiLevelType w:val="hybridMultilevel"/>
    <w:tmpl w:val="6772001E"/>
    <w:lvl w:ilvl="0" w:tplc="614E65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A4B6BB0"/>
    <w:multiLevelType w:val="hybridMultilevel"/>
    <w:tmpl w:val="2F2AED3E"/>
    <w:lvl w:ilvl="0" w:tplc="6E02C4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116D42"/>
    <w:multiLevelType w:val="hybridMultilevel"/>
    <w:tmpl w:val="EC02BD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9026B2F"/>
    <w:multiLevelType w:val="hybridMultilevel"/>
    <w:tmpl w:val="554466B4"/>
    <w:lvl w:ilvl="0" w:tplc="5CA6B4A6">
      <w:start w:val="1"/>
      <w:numFmt w:val="bullet"/>
      <w:lvlText w:val="▬"/>
      <w:lvlJc w:val="left"/>
      <w:pPr>
        <w:ind w:left="720" w:hanging="360"/>
      </w:pPr>
      <w:rPr>
        <w:rFonts w:ascii="Courier New" w:hAnsi="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1BE7FB3"/>
    <w:multiLevelType w:val="hybridMultilevel"/>
    <w:tmpl w:val="8A6A8E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58B6058"/>
    <w:multiLevelType w:val="hybridMultilevel"/>
    <w:tmpl w:val="B414DA1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70611F1"/>
    <w:multiLevelType w:val="hybridMultilevel"/>
    <w:tmpl w:val="E646AE9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nsid w:val="37393A57"/>
    <w:multiLevelType w:val="hybridMultilevel"/>
    <w:tmpl w:val="9AFAD448"/>
    <w:lvl w:ilvl="0" w:tplc="955C5A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8717328"/>
    <w:multiLevelType w:val="hybridMultilevel"/>
    <w:tmpl w:val="2BC6BC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nsid w:val="3B624BEC"/>
    <w:multiLevelType w:val="hybridMultilevel"/>
    <w:tmpl w:val="CE04F4F4"/>
    <w:lvl w:ilvl="0" w:tplc="955C5A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FE316AA"/>
    <w:multiLevelType w:val="hybridMultilevel"/>
    <w:tmpl w:val="2F2AED3E"/>
    <w:lvl w:ilvl="0" w:tplc="6E02C4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3E27DCA"/>
    <w:multiLevelType w:val="hybridMultilevel"/>
    <w:tmpl w:val="8F1494B0"/>
    <w:lvl w:ilvl="0" w:tplc="338037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6C65D83"/>
    <w:multiLevelType w:val="hybridMultilevel"/>
    <w:tmpl w:val="3AE240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73B5CD6"/>
    <w:multiLevelType w:val="hybridMultilevel"/>
    <w:tmpl w:val="81DEABA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0">
    <w:nsid w:val="4F22052B"/>
    <w:multiLevelType w:val="hybridMultilevel"/>
    <w:tmpl w:val="E6DC3E0A"/>
    <w:lvl w:ilvl="0" w:tplc="76B8FBD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3BD4533"/>
    <w:multiLevelType w:val="hybridMultilevel"/>
    <w:tmpl w:val="3948D3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55EA46CF"/>
    <w:multiLevelType w:val="hybridMultilevel"/>
    <w:tmpl w:val="7FDEEB70"/>
    <w:lvl w:ilvl="0" w:tplc="5CA6B4A6">
      <w:start w:val="1"/>
      <w:numFmt w:val="bullet"/>
      <w:lvlText w:val="▬"/>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6873A2D"/>
    <w:multiLevelType w:val="hybridMultilevel"/>
    <w:tmpl w:val="049AE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6AC4EB2"/>
    <w:multiLevelType w:val="hybridMultilevel"/>
    <w:tmpl w:val="879CFE6A"/>
    <w:lvl w:ilvl="0" w:tplc="1009000F">
      <w:start w:val="1"/>
      <w:numFmt w:val="decimal"/>
      <w:lvlText w:val="%1."/>
      <w:lvlJc w:val="left"/>
      <w:pPr>
        <w:ind w:left="360" w:hanging="360"/>
      </w:pPr>
      <w:rPr>
        <w:rFonts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5">
    <w:nsid w:val="5711709C"/>
    <w:multiLevelType w:val="hybridMultilevel"/>
    <w:tmpl w:val="335CE1AC"/>
    <w:lvl w:ilvl="0" w:tplc="BAE8E9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9B07E3A"/>
    <w:multiLevelType w:val="hybridMultilevel"/>
    <w:tmpl w:val="5F12ABBC"/>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7">
    <w:nsid w:val="629702E8"/>
    <w:multiLevelType w:val="hybridMultilevel"/>
    <w:tmpl w:val="6772001E"/>
    <w:lvl w:ilvl="0" w:tplc="614E65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A627E98"/>
    <w:multiLevelType w:val="hybridMultilevel"/>
    <w:tmpl w:val="B4FCBDC6"/>
    <w:lvl w:ilvl="0" w:tplc="5CA6B4A6">
      <w:start w:val="1"/>
      <w:numFmt w:val="bullet"/>
      <w:lvlText w:val="▬"/>
      <w:lvlJc w:val="left"/>
      <w:pPr>
        <w:ind w:left="720" w:hanging="360"/>
      </w:pPr>
      <w:rPr>
        <w:rFonts w:ascii="Courier New" w:hAnsi="Courier New" w:hint="default"/>
      </w:rPr>
    </w:lvl>
    <w:lvl w:ilvl="1" w:tplc="5CA6B4A6">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F525B91"/>
    <w:multiLevelType w:val="hybridMultilevel"/>
    <w:tmpl w:val="23A602A8"/>
    <w:lvl w:ilvl="0" w:tplc="5CA6B4A6">
      <w:start w:val="1"/>
      <w:numFmt w:val="bullet"/>
      <w:lvlText w:val="▬"/>
      <w:lvlJc w:val="left"/>
      <w:pPr>
        <w:ind w:left="720" w:hanging="360"/>
      </w:pPr>
      <w:rPr>
        <w:rFonts w:ascii="Courier New" w:hAnsi="Courier New" w:hint="default"/>
      </w:rPr>
    </w:lvl>
    <w:lvl w:ilvl="1" w:tplc="5CA6B4A6">
      <w:start w:val="1"/>
      <w:numFmt w:val="bullet"/>
      <w:lvlText w:val="▬"/>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FFF6B6B"/>
    <w:multiLevelType w:val="hybridMultilevel"/>
    <w:tmpl w:val="59348724"/>
    <w:lvl w:ilvl="0" w:tplc="2926EE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4566307"/>
    <w:multiLevelType w:val="hybridMultilevel"/>
    <w:tmpl w:val="2F2AED3E"/>
    <w:lvl w:ilvl="0" w:tplc="6E02C4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4605B4A"/>
    <w:multiLevelType w:val="hybridMultilevel"/>
    <w:tmpl w:val="DC0EB56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9E81143"/>
    <w:multiLevelType w:val="hybridMultilevel"/>
    <w:tmpl w:val="02C80E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nsid w:val="7BED0289"/>
    <w:multiLevelType w:val="hybridMultilevel"/>
    <w:tmpl w:val="EC02BD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C5E6B9E"/>
    <w:multiLevelType w:val="hybridMultilevel"/>
    <w:tmpl w:val="98ACA7DC"/>
    <w:lvl w:ilvl="0" w:tplc="955C5A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C6D2FA0"/>
    <w:multiLevelType w:val="hybridMultilevel"/>
    <w:tmpl w:val="83641DE0"/>
    <w:lvl w:ilvl="0" w:tplc="04090001">
      <w:start w:val="1"/>
      <w:numFmt w:val="bullet"/>
      <w:lvlText w:val=""/>
      <w:lvlJc w:val="left"/>
      <w:pPr>
        <w:ind w:left="720" w:hanging="360"/>
      </w:pPr>
      <w:rPr>
        <w:rFonts w:ascii="Symbol" w:hAnsi="Symbol" w:hint="default"/>
      </w:rPr>
    </w:lvl>
    <w:lvl w:ilvl="1" w:tplc="5CA6B4A6">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21"/>
  </w:num>
  <w:num w:numId="3">
    <w:abstractNumId w:val="26"/>
  </w:num>
  <w:num w:numId="4">
    <w:abstractNumId w:val="24"/>
  </w:num>
  <w:num w:numId="5">
    <w:abstractNumId w:val="23"/>
  </w:num>
  <w:num w:numId="6">
    <w:abstractNumId w:val="14"/>
  </w:num>
  <w:num w:numId="7">
    <w:abstractNumId w:val="12"/>
  </w:num>
  <w:num w:numId="8">
    <w:abstractNumId w:val="4"/>
  </w:num>
  <w:num w:numId="9">
    <w:abstractNumId w:val="19"/>
  </w:num>
  <w:num w:numId="10">
    <w:abstractNumId w:val="2"/>
  </w:num>
  <w:num w:numId="11">
    <w:abstractNumId w:val="20"/>
  </w:num>
  <w:num w:numId="12">
    <w:abstractNumId w:val="3"/>
  </w:num>
  <w:num w:numId="13">
    <w:abstractNumId w:val="15"/>
  </w:num>
  <w:num w:numId="14">
    <w:abstractNumId w:val="13"/>
  </w:num>
  <w:num w:numId="15">
    <w:abstractNumId w:val="35"/>
  </w:num>
  <w:num w:numId="16">
    <w:abstractNumId w:val="10"/>
  </w:num>
  <w:num w:numId="17">
    <w:abstractNumId w:val="34"/>
  </w:num>
  <w:num w:numId="18">
    <w:abstractNumId w:val="25"/>
  </w:num>
  <w:num w:numId="19">
    <w:abstractNumId w:val="8"/>
  </w:num>
  <w:num w:numId="20">
    <w:abstractNumId w:val="5"/>
  </w:num>
  <w:num w:numId="21">
    <w:abstractNumId w:val="27"/>
  </w:num>
  <w:num w:numId="22">
    <w:abstractNumId w:val="18"/>
  </w:num>
  <w:num w:numId="23">
    <w:abstractNumId w:val="17"/>
  </w:num>
  <w:num w:numId="24">
    <w:abstractNumId w:val="0"/>
  </w:num>
  <w:num w:numId="25">
    <w:abstractNumId w:val="29"/>
  </w:num>
  <w:num w:numId="26">
    <w:abstractNumId w:val="22"/>
  </w:num>
  <w:num w:numId="27">
    <w:abstractNumId w:val="28"/>
  </w:num>
  <w:num w:numId="28">
    <w:abstractNumId w:val="36"/>
  </w:num>
  <w:num w:numId="29">
    <w:abstractNumId w:val="9"/>
  </w:num>
  <w:num w:numId="30">
    <w:abstractNumId w:val="11"/>
  </w:num>
  <w:num w:numId="31">
    <w:abstractNumId w:val="32"/>
  </w:num>
  <w:num w:numId="32">
    <w:abstractNumId w:val="6"/>
  </w:num>
  <w:num w:numId="33">
    <w:abstractNumId w:val="1"/>
  </w:num>
  <w:num w:numId="34">
    <w:abstractNumId w:val="7"/>
  </w:num>
  <w:num w:numId="35">
    <w:abstractNumId w:val="31"/>
  </w:num>
  <w:num w:numId="36">
    <w:abstractNumId w:val="16"/>
  </w:num>
  <w:num w:numId="3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2217A0"/>
    <w:rsid w:val="00004E9B"/>
    <w:rsid w:val="00014BBC"/>
    <w:rsid w:val="0003288D"/>
    <w:rsid w:val="0003650A"/>
    <w:rsid w:val="000634D9"/>
    <w:rsid w:val="000654EE"/>
    <w:rsid w:val="00072281"/>
    <w:rsid w:val="0007335F"/>
    <w:rsid w:val="0007491E"/>
    <w:rsid w:val="000872A2"/>
    <w:rsid w:val="00090858"/>
    <w:rsid w:val="000A01B9"/>
    <w:rsid w:val="000B019C"/>
    <w:rsid w:val="000B2029"/>
    <w:rsid w:val="000D4239"/>
    <w:rsid w:val="000D499D"/>
    <w:rsid w:val="000E55AA"/>
    <w:rsid w:val="000F6F82"/>
    <w:rsid w:val="001039F1"/>
    <w:rsid w:val="00104F7B"/>
    <w:rsid w:val="00104FB0"/>
    <w:rsid w:val="00110810"/>
    <w:rsid w:val="00111155"/>
    <w:rsid w:val="00121773"/>
    <w:rsid w:val="001222C0"/>
    <w:rsid w:val="00123CBC"/>
    <w:rsid w:val="001621F8"/>
    <w:rsid w:val="0017221E"/>
    <w:rsid w:val="0017558B"/>
    <w:rsid w:val="001812B1"/>
    <w:rsid w:val="001865E7"/>
    <w:rsid w:val="0019396C"/>
    <w:rsid w:val="00196BE9"/>
    <w:rsid w:val="00197B97"/>
    <w:rsid w:val="001A1CF3"/>
    <w:rsid w:val="001A3961"/>
    <w:rsid w:val="001B485F"/>
    <w:rsid w:val="001C0C4A"/>
    <w:rsid w:val="001C7C8A"/>
    <w:rsid w:val="001F0527"/>
    <w:rsid w:val="001F21F1"/>
    <w:rsid w:val="00201721"/>
    <w:rsid w:val="00204347"/>
    <w:rsid w:val="002217A0"/>
    <w:rsid w:val="0022383D"/>
    <w:rsid w:val="00232FFE"/>
    <w:rsid w:val="00235C15"/>
    <w:rsid w:val="00245683"/>
    <w:rsid w:val="002506CA"/>
    <w:rsid w:val="002535F5"/>
    <w:rsid w:val="002748F2"/>
    <w:rsid w:val="002750D5"/>
    <w:rsid w:val="00290208"/>
    <w:rsid w:val="002913F4"/>
    <w:rsid w:val="002968A9"/>
    <w:rsid w:val="00297082"/>
    <w:rsid w:val="002B241E"/>
    <w:rsid w:val="002B78F0"/>
    <w:rsid w:val="002C663D"/>
    <w:rsid w:val="002C6CC3"/>
    <w:rsid w:val="002D4963"/>
    <w:rsid w:val="002E4A95"/>
    <w:rsid w:val="002F3FEA"/>
    <w:rsid w:val="00312D52"/>
    <w:rsid w:val="0031427F"/>
    <w:rsid w:val="00316CCA"/>
    <w:rsid w:val="0032776F"/>
    <w:rsid w:val="00330B1A"/>
    <w:rsid w:val="00334416"/>
    <w:rsid w:val="003374D1"/>
    <w:rsid w:val="0034246B"/>
    <w:rsid w:val="00347985"/>
    <w:rsid w:val="003567D7"/>
    <w:rsid w:val="0037187A"/>
    <w:rsid w:val="00371D79"/>
    <w:rsid w:val="0037501E"/>
    <w:rsid w:val="00381B86"/>
    <w:rsid w:val="003829CA"/>
    <w:rsid w:val="00382CA9"/>
    <w:rsid w:val="003853E7"/>
    <w:rsid w:val="00385CCD"/>
    <w:rsid w:val="00387044"/>
    <w:rsid w:val="00396A1C"/>
    <w:rsid w:val="003A0300"/>
    <w:rsid w:val="003A2927"/>
    <w:rsid w:val="003A3AD7"/>
    <w:rsid w:val="003B0948"/>
    <w:rsid w:val="003B3D3D"/>
    <w:rsid w:val="003B566F"/>
    <w:rsid w:val="003C4EA2"/>
    <w:rsid w:val="003D18EE"/>
    <w:rsid w:val="003D5243"/>
    <w:rsid w:val="00402582"/>
    <w:rsid w:val="004128F1"/>
    <w:rsid w:val="004257BB"/>
    <w:rsid w:val="00445C8F"/>
    <w:rsid w:val="004460F4"/>
    <w:rsid w:val="00446AC3"/>
    <w:rsid w:val="004541BD"/>
    <w:rsid w:val="00456F90"/>
    <w:rsid w:val="004576E6"/>
    <w:rsid w:val="00461A07"/>
    <w:rsid w:val="004626D4"/>
    <w:rsid w:val="0046384A"/>
    <w:rsid w:val="0047392A"/>
    <w:rsid w:val="004826F7"/>
    <w:rsid w:val="00487BF4"/>
    <w:rsid w:val="00492743"/>
    <w:rsid w:val="004A3485"/>
    <w:rsid w:val="004A51A7"/>
    <w:rsid w:val="004A618D"/>
    <w:rsid w:val="004A6BAC"/>
    <w:rsid w:val="004B360C"/>
    <w:rsid w:val="004B4940"/>
    <w:rsid w:val="004C5A3A"/>
    <w:rsid w:val="004D5D25"/>
    <w:rsid w:val="004D74CC"/>
    <w:rsid w:val="004D7D97"/>
    <w:rsid w:val="004E1636"/>
    <w:rsid w:val="004E2601"/>
    <w:rsid w:val="004F663F"/>
    <w:rsid w:val="0050113F"/>
    <w:rsid w:val="00513097"/>
    <w:rsid w:val="0053054F"/>
    <w:rsid w:val="00533176"/>
    <w:rsid w:val="00533A68"/>
    <w:rsid w:val="0053529D"/>
    <w:rsid w:val="005360D0"/>
    <w:rsid w:val="0054109B"/>
    <w:rsid w:val="00543A06"/>
    <w:rsid w:val="005476A6"/>
    <w:rsid w:val="0055307F"/>
    <w:rsid w:val="00561AAE"/>
    <w:rsid w:val="00562850"/>
    <w:rsid w:val="005643FD"/>
    <w:rsid w:val="00564918"/>
    <w:rsid w:val="00564BD1"/>
    <w:rsid w:val="0056526F"/>
    <w:rsid w:val="0056641A"/>
    <w:rsid w:val="00570E7E"/>
    <w:rsid w:val="00573CB3"/>
    <w:rsid w:val="0057606E"/>
    <w:rsid w:val="00576F19"/>
    <w:rsid w:val="005775FE"/>
    <w:rsid w:val="00580557"/>
    <w:rsid w:val="00581CDF"/>
    <w:rsid w:val="005875FE"/>
    <w:rsid w:val="0059009A"/>
    <w:rsid w:val="00590FEB"/>
    <w:rsid w:val="00591924"/>
    <w:rsid w:val="0059196C"/>
    <w:rsid w:val="00591A48"/>
    <w:rsid w:val="00597E3A"/>
    <w:rsid w:val="005A11FB"/>
    <w:rsid w:val="005A5CF6"/>
    <w:rsid w:val="005A65E9"/>
    <w:rsid w:val="005A6A39"/>
    <w:rsid w:val="005B01A5"/>
    <w:rsid w:val="005B3643"/>
    <w:rsid w:val="005B579F"/>
    <w:rsid w:val="005C135F"/>
    <w:rsid w:val="005C1D57"/>
    <w:rsid w:val="005D60C4"/>
    <w:rsid w:val="005E793C"/>
    <w:rsid w:val="005F322C"/>
    <w:rsid w:val="00602D6D"/>
    <w:rsid w:val="00607443"/>
    <w:rsid w:val="00613276"/>
    <w:rsid w:val="00613DF6"/>
    <w:rsid w:val="00614F21"/>
    <w:rsid w:val="0061561E"/>
    <w:rsid w:val="006222E5"/>
    <w:rsid w:val="006239AD"/>
    <w:rsid w:val="00624A22"/>
    <w:rsid w:val="006303A7"/>
    <w:rsid w:val="00631D40"/>
    <w:rsid w:val="00633581"/>
    <w:rsid w:val="00634691"/>
    <w:rsid w:val="00637A89"/>
    <w:rsid w:val="00640E37"/>
    <w:rsid w:val="00641A4F"/>
    <w:rsid w:val="00641E18"/>
    <w:rsid w:val="00644E28"/>
    <w:rsid w:val="00652853"/>
    <w:rsid w:val="00655F00"/>
    <w:rsid w:val="006560B1"/>
    <w:rsid w:val="0066426A"/>
    <w:rsid w:val="00685014"/>
    <w:rsid w:val="006850C2"/>
    <w:rsid w:val="0068517F"/>
    <w:rsid w:val="00686B7A"/>
    <w:rsid w:val="00686E16"/>
    <w:rsid w:val="00692191"/>
    <w:rsid w:val="006A509A"/>
    <w:rsid w:val="006A5176"/>
    <w:rsid w:val="006B37CE"/>
    <w:rsid w:val="006B7028"/>
    <w:rsid w:val="006B76F2"/>
    <w:rsid w:val="006B7BD0"/>
    <w:rsid w:val="006C30CA"/>
    <w:rsid w:val="006C6BFD"/>
    <w:rsid w:val="006D44D3"/>
    <w:rsid w:val="006E5028"/>
    <w:rsid w:val="006F0CA0"/>
    <w:rsid w:val="006F24BB"/>
    <w:rsid w:val="006F2DFE"/>
    <w:rsid w:val="00703FAC"/>
    <w:rsid w:val="0070456E"/>
    <w:rsid w:val="00712F56"/>
    <w:rsid w:val="00716CA5"/>
    <w:rsid w:val="00731A14"/>
    <w:rsid w:val="00734736"/>
    <w:rsid w:val="00747B21"/>
    <w:rsid w:val="0075589E"/>
    <w:rsid w:val="00756BBA"/>
    <w:rsid w:val="0076263F"/>
    <w:rsid w:val="00770174"/>
    <w:rsid w:val="00771B37"/>
    <w:rsid w:val="007842E6"/>
    <w:rsid w:val="00794F80"/>
    <w:rsid w:val="007967E0"/>
    <w:rsid w:val="007A7F7A"/>
    <w:rsid w:val="007B6B34"/>
    <w:rsid w:val="007C07DF"/>
    <w:rsid w:val="007D4553"/>
    <w:rsid w:val="007E5CB0"/>
    <w:rsid w:val="008008F6"/>
    <w:rsid w:val="0080387E"/>
    <w:rsid w:val="008063CA"/>
    <w:rsid w:val="008168B0"/>
    <w:rsid w:val="008216BD"/>
    <w:rsid w:val="0083715E"/>
    <w:rsid w:val="00846393"/>
    <w:rsid w:val="00847739"/>
    <w:rsid w:val="0085065E"/>
    <w:rsid w:val="00852492"/>
    <w:rsid w:val="008528F4"/>
    <w:rsid w:val="0086244A"/>
    <w:rsid w:val="00867590"/>
    <w:rsid w:val="00872575"/>
    <w:rsid w:val="00872BBA"/>
    <w:rsid w:val="00873057"/>
    <w:rsid w:val="00880EE6"/>
    <w:rsid w:val="008819B7"/>
    <w:rsid w:val="00881E36"/>
    <w:rsid w:val="0088267E"/>
    <w:rsid w:val="008831B0"/>
    <w:rsid w:val="008906A8"/>
    <w:rsid w:val="008911BA"/>
    <w:rsid w:val="00891C76"/>
    <w:rsid w:val="008A2ED8"/>
    <w:rsid w:val="008C176A"/>
    <w:rsid w:val="008C17E9"/>
    <w:rsid w:val="008C5455"/>
    <w:rsid w:val="008C6610"/>
    <w:rsid w:val="008D3288"/>
    <w:rsid w:val="008D380F"/>
    <w:rsid w:val="008D5CE5"/>
    <w:rsid w:val="008D6778"/>
    <w:rsid w:val="008D6B2E"/>
    <w:rsid w:val="008E7CF1"/>
    <w:rsid w:val="008F3716"/>
    <w:rsid w:val="008F595C"/>
    <w:rsid w:val="00907235"/>
    <w:rsid w:val="009143B6"/>
    <w:rsid w:val="00923218"/>
    <w:rsid w:val="00935F17"/>
    <w:rsid w:val="009441A8"/>
    <w:rsid w:val="009455B7"/>
    <w:rsid w:val="00960FEB"/>
    <w:rsid w:val="00966FAF"/>
    <w:rsid w:val="00967A7F"/>
    <w:rsid w:val="00975315"/>
    <w:rsid w:val="00981DC8"/>
    <w:rsid w:val="00982FDC"/>
    <w:rsid w:val="00986B64"/>
    <w:rsid w:val="00995212"/>
    <w:rsid w:val="009A169E"/>
    <w:rsid w:val="009B199D"/>
    <w:rsid w:val="009D1747"/>
    <w:rsid w:val="009D3262"/>
    <w:rsid w:val="009E0F1D"/>
    <w:rsid w:val="00A054D7"/>
    <w:rsid w:val="00A06CF7"/>
    <w:rsid w:val="00A075E8"/>
    <w:rsid w:val="00A1188B"/>
    <w:rsid w:val="00A13D46"/>
    <w:rsid w:val="00A2285A"/>
    <w:rsid w:val="00A2782D"/>
    <w:rsid w:val="00A30FDD"/>
    <w:rsid w:val="00A3515F"/>
    <w:rsid w:val="00A377DE"/>
    <w:rsid w:val="00A50EF5"/>
    <w:rsid w:val="00A52AD6"/>
    <w:rsid w:val="00A578CA"/>
    <w:rsid w:val="00A61E39"/>
    <w:rsid w:val="00A73841"/>
    <w:rsid w:val="00A743CF"/>
    <w:rsid w:val="00A757DF"/>
    <w:rsid w:val="00A81E97"/>
    <w:rsid w:val="00A82164"/>
    <w:rsid w:val="00A847E8"/>
    <w:rsid w:val="00AB0E13"/>
    <w:rsid w:val="00AB5684"/>
    <w:rsid w:val="00AC3554"/>
    <w:rsid w:val="00AC5FD4"/>
    <w:rsid w:val="00AC6381"/>
    <w:rsid w:val="00AC754C"/>
    <w:rsid w:val="00AD0ADE"/>
    <w:rsid w:val="00AD4413"/>
    <w:rsid w:val="00AE4856"/>
    <w:rsid w:val="00AE4B96"/>
    <w:rsid w:val="00AF2330"/>
    <w:rsid w:val="00AF5D04"/>
    <w:rsid w:val="00AF717E"/>
    <w:rsid w:val="00B05969"/>
    <w:rsid w:val="00B06821"/>
    <w:rsid w:val="00B155DA"/>
    <w:rsid w:val="00B224A9"/>
    <w:rsid w:val="00B230D5"/>
    <w:rsid w:val="00B2428F"/>
    <w:rsid w:val="00B25AB7"/>
    <w:rsid w:val="00B27DA1"/>
    <w:rsid w:val="00B34813"/>
    <w:rsid w:val="00B41706"/>
    <w:rsid w:val="00B46F04"/>
    <w:rsid w:val="00B51213"/>
    <w:rsid w:val="00B57E78"/>
    <w:rsid w:val="00B63B48"/>
    <w:rsid w:val="00B72D0D"/>
    <w:rsid w:val="00B73E0B"/>
    <w:rsid w:val="00B758B3"/>
    <w:rsid w:val="00B80BA5"/>
    <w:rsid w:val="00B8131C"/>
    <w:rsid w:val="00B81B55"/>
    <w:rsid w:val="00B8356E"/>
    <w:rsid w:val="00B91A98"/>
    <w:rsid w:val="00B93A5E"/>
    <w:rsid w:val="00B96D40"/>
    <w:rsid w:val="00BA7007"/>
    <w:rsid w:val="00BA73CC"/>
    <w:rsid w:val="00BB288A"/>
    <w:rsid w:val="00BB33E5"/>
    <w:rsid w:val="00BC2FE1"/>
    <w:rsid w:val="00BC6AB3"/>
    <w:rsid w:val="00BD0DAF"/>
    <w:rsid w:val="00BD7021"/>
    <w:rsid w:val="00BE1D7F"/>
    <w:rsid w:val="00C06068"/>
    <w:rsid w:val="00C119DD"/>
    <w:rsid w:val="00C16FD7"/>
    <w:rsid w:val="00C2583A"/>
    <w:rsid w:val="00C33674"/>
    <w:rsid w:val="00C41799"/>
    <w:rsid w:val="00C418E8"/>
    <w:rsid w:val="00C65124"/>
    <w:rsid w:val="00C75A7F"/>
    <w:rsid w:val="00C761D0"/>
    <w:rsid w:val="00C801B1"/>
    <w:rsid w:val="00C81229"/>
    <w:rsid w:val="00C823CF"/>
    <w:rsid w:val="00C91340"/>
    <w:rsid w:val="00CA3F5D"/>
    <w:rsid w:val="00CA7942"/>
    <w:rsid w:val="00CB1D96"/>
    <w:rsid w:val="00CB73E1"/>
    <w:rsid w:val="00CC71EB"/>
    <w:rsid w:val="00CD44C2"/>
    <w:rsid w:val="00CD5B84"/>
    <w:rsid w:val="00CE23D4"/>
    <w:rsid w:val="00CE7F32"/>
    <w:rsid w:val="00CF35C9"/>
    <w:rsid w:val="00CF50CB"/>
    <w:rsid w:val="00D0077C"/>
    <w:rsid w:val="00D0247A"/>
    <w:rsid w:val="00D05BC8"/>
    <w:rsid w:val="00D06CDF"/>
    <w:rsid w:val="00D13871"/>
    <w:rsid w:val="00D17816"/>
    <w:rsid w:val="00D24EC9"/>
    <w:rsid w:val="00D30908"/>
    <w:rsid w:val="00D33255"/>
    <w:rsid w:val="00D477FA"/>
    <w:rsid w:val="00D53367"/>
    <w:rsid w:val="00D557F5"/>
    <w:rsid w:val="00D570F4"/>
    <w:rsid w:val="00D57284"/>
    <w:rsid w:val="00D603BE"/>
    <w:rsid w:val="00D63D80"/>
    <w:rsid w:val="00D70555"/>
    <w:rsid w:val="00D747DC"/>
    <w:rsid w:val="00D81C36"/>
    <w:rsid w:val="00D83578"/>
    <w:rsid w:val="00DA242B"/>
    <w:rsid w:val="00DA490A"/>
    <w:rsid w:val="00DB1FF7"/>
    <w:rsid w:val="00DC6400"/>
    <w:rsid w:val="00DE3232"/>
    <w:rsid w:val="00DE43E9"/>
    <w:rsid w:val="00DE496E"/>
    <w:rsid w:val="00DE6E67"/>
    <w:rsid w:val="00DF3F44"/>
    <w:rsid w:val="00E02AB3"/>
    <w:rsid w:val="00E055A7"/>
    <w:rsid w:val="00E12E0B"/>
    <w:rsid w:val="00E22483"/>
    <w:rsid w:val="00E251CC"/>
    <w:rsid w:val="00E27965"/>
    <w:rsid w:val="00E27E90"/>
    <w:rsid w:val="00E407BC"/>
    <w:rsid w:val="00E423FC"/>
    <w:rsid w:val="00E47313"/>
    <w:rsid w:val="00E51796"/>
    <w:rsid w:val="00E5300C"/>
    <w:rsid w:val="00E53814"/>
    <w:rsid w:val="00E63329"/>
    <w:rsid w:val="00E634D9"/>
    <w:rsid w:val="00E745EC"/>
    <w:rsid w:val="00E752FA"/>
    <w:rsid w:val="00E76B9F"/>
    <w:rsid w:val="00E776F7"/>
    <w:rsid w:val="00E81323"/>
    <w:rsid w:val="00E83097"/>
    <w:rsid w:val="00E8617F"/>
    <w:rsid w:val="00E92571"/>
    <w:rsid w:val="00EA48DB"/>
    <w:rsid w:val="00EA5188"/>
    <w:rsid w:val="00EB2C0C"/>
    <w:rsid w:val="00EB3D23"/>
    <w:rsid w:val="00EB4A70"/>
    <w:rsid w:val="00EC5A82"/>
    <w:rsid w:val="00ED0155"/>
    <w:rsid w:val="00ED1DFE"/>
    <w:rsid w:val="00EE6170"/>
    <w:rsid w:val="00EF249A"/>
    <w:rsid w:val="00F112A0"/>
    <w:rsid w:val="00F13AA2"/>
    <w:rsid w:val="00F2320D"/>
    <w:rsid w:val="00F27478"/>
    <w:rsid w:val="00F50BF0"/>
    <w:rsid w:val="00F62BC8"/>
    <w:rsid w:val="00F63534"/>
    <w:rsid w:val="00F66556"/>
    <w:rsid w:val="00F76EB8"/>
    <w:rsid w:val="00F77452"/>
    <w:rsid w:val="00F82344"/>
    <w:rsid w:val="00F83E8D"/>
    <w:rsid w:val="00F92A81"/>
    <w:rsid w:val="00F92DDA"/>
    <w:rsid w:val="00F96652"/>
    <w:rsid w:val="00FB468E"/>
    <w:rsid w:val="00FB786E"/>
    <w:rsid w:val="00FC2DCD"/>
    <w:rsid w:val="00FC4EA4"/>
    <w:rsid w:val="00FC7F27"/>
    <w:rsid w:val="00FD64EA"/>
    <w:rsid w:val="00FE0BCE"/>
    <w:rsid w:val="00FE1E9F"/>
    <w:rsid w:val="00FE7A8F"/>
    <w:rsid w:val="00FF6F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34"/>
        <o:r id="V:Rule2" type="connector" idref="#_x0000_s1036"/>
        <o:r id="V:Rule3" type="connector" idref="#_x0000_s1033"/>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SimSun" w:hAnsiTheme="minorHAnsi" w:cstheme="minorBidi"/>
        <w:sz w:val="22"/>
        <w:szCs w:val="22"/>
        <w:lang w:val="en-C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5014"/>
  </w:style>
  <w:style w:type="paragraph" w:styleId="Heading1">
    <w:name w:val="heading 1"/>
    <w:basedOn w:val="Normal"/>
    <w:next w:val="Normal"/>
    <w:link w:val="Heading1Char"/>
    <w:uiPriority w:val="9"/>
    <w:qFormat/>
    <w:rsid w:val="00564BD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222E5"/>
    <w:pPr>
      <w:keepNext/>
      <w:keepLines/>
      <w:spacing w:before="40" w:after="0"/>
      <w:outlineLvl w:val="1"/>
    </w:pPr>
    <w:rPr>
      <w:rFonts w:asciiTheme="majorHAnsi" w:eastAsiaTheme="majorEastAsia" w:hAnsiTheme="majorHAnsi" w:cstheme="majorBidi"/>
      <w:color w:val="00B0F0"/>
      <w:sz w:val="26"/>
      <w:szCs w:val="26"/>
    </w:rPr>
  </w:style>
  <w:style w:type="paragraph" w:styleId="Heading3">
    <w:name w:val="heading 3"/>
    <w:basedOn w:val="Normal"/>
    <w:next w:val="Normal"/>
    <w:link w:val="Heading3Char"/>
    <w:uiPriority w:val="9"/>
    <w:unhideWhenUsed/>
    <w:qFormat/>
    <w:rsid w:val="002748F2"/>
    <w:pPr>
      <w:keepNext/>
      <w:keepLines/>
      <w:spacing w:before="40" w:after="0"/>
      <w:outlineLvl w:val="2"/>
    </w:pPr>
    <w:rPr>
      <w:rFonts w:asciiTheme="majorHAnsi" w:eastAsiaTheme="majorEastAsia" w:hAnsiTheme="majorHAnsi" w:cstheme="majorBidi"/>
      <w:i/>
      <w:color w:val="00B0F0"/>
      <w:sz w:val="24"/>
      <w:szCs w:val="24"/>
    </w:rPr>
  </w:style>
  <w:style w:type="paragraph" w:styleId="Heading4">
    <w:name w:val="heading 4"/>
    <w:basedOn w:val="Normal"/>
    <w:next w:val="Normal"/>
    <w:link w:val="Heading4Char"/>
    <w:uiPriority w:val="9"/>
    <w:unhideWhenUsed/>
    <w:qFormat/>
    <w:rsid w:val="008168B0"/>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456E"/>
    <w:pPr>
      <w:ind w:left="720"/>
      <w:contextualSpacing/>
    </w:pPr>
  </w:style>
  <w:style w:type="paragraph" w:styleId="Header">
    <w:name w:val="header"/>
    <w:basedOn w:val="Normal"/>
    <w:link w:val="HeaderChar"/>
    <w:uiPriority w:val="99"/>
    <w:unhideWhenUsed/>
    <w:rsid w:val="002F3F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3FEA"/>
  </w:style>
  <w:style w:type="paragraph" w:styleId="Footer">
    <w:name w:val="footer"/>
    <w:basedOn w:val="Normal"/>
    <w:link w:val="FooterChar"/>
    <w:uiPriority w:val="99"/>
    <w:unhideWhenUsed/>
    <w:rsid w:val="002F3F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3FEA"/>
  </w:style>
  <w:style w:type="paragraph" w:styleId="BalloonText">
    <w:name w:val="Balloon Text"/>
    <w:basedOn w:val="Normal"/>
    <w:link w:val="BalloonTextChar"/>
    <w:uiPriority w:val="99"/>
    <w:semiHidden/>
    <w:unhideWhenUsed/>
    <w:rsid w:val="00014B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4BBC"/>
    <w:rPr>
      <w:rFonts w:ascii="Tahoma" w:hAnsi="Tahoma" w:cs="Tahoma"/>
      <w:sz w:val="16"/>
      <w:szCs w:val="16"/>
    </w:rPr>
  </w:style>
  <w:style w:type="table" w:styleId="TableGrid">
    <w:name w:val="Table Grid"/>
    <w:basedOn w:val="TableNormal"/>
    <w:uiPriority w:val="39"/>
    <w:rsid w:val="00756B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64BD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222E5"/>
    <w:rPr>
      <w:rFonts w:asciiTheme="majorHAnsi" w:eastAsiaTheme="majorEastAsia" w:hAnsiTheme="majorHAnsi" w:cstheme="majorBidi"/>
      <w:color w:val="00B0F0"/>
      <w:sz w:val="26"/>
      <w:szCs w:val="26"/>
    </w:rPr>
  </w:style>
  <w:style w:type="character" w:customStyle="1" w:styleId="Heading3Char">
    <w:name w:val="Heading 3 Char"/>
    <w:basedOn w:val="DefaultParagraphFont"/>
    <w:link w:val="Heading3"/>
    <w:uiPriority w:val="9"/>
    <w:rsid w:val="002748F2"/>
    <w:rPr>
      <w:rFonts w:asciiTheme="majorHAnsi" w:eastAsiaTheme="majorEastAsia" w:hAnsiTheme="majorHAnsi" w:cstheme="majorBidi"/>
      <w:i/>
      <w:color w:val="00B0F0"/>
      <w:sz w:val="24"/>
      <w:szCs w:val="24"/>
    </w:rPr>
  </w:style>
  <w:style w:type="paragraph" w:styleId="TOCHeading">
    <w:name w:val="TOC Heading"/>
    <w:basedOn w:val="Heading1"/>
    <w:next w:val="Normal"/>
    <w:uiPriority w:val="39"/>
    <w:unhideWhenUsed/>
    <w:qFormat/>
    <w:rsid w:val="00CC71EB"/>
    <w:pPr>
      <w:outlineLvl w:val="9"/>
    </w:pPr>
    <w:rPr>
      <w:lang w:val="en-US"/>
    </w:rPr>
  </w:style>
  <w:style w:type="paragraph" w:styleId="TOC1">
    <w:name w:val="toc 1"/>
    <w:basedOn w:val="Normal"/>
    <w:next w:val="Normal"/>
    <w:autoRedefine/>
    <w:uiPriority w:val="39"/>
    <w:unhideWhenUsed/>
    <w:rsid w:val="00CC71EB"/>
    <w:pPr>
      <w:spacing w:after="100"/>
    </w:pPr>
  </w:style>
  <w:style w:type="paragraph" w:styleId="TOC2">
    <w:name w:val="toc 2"/>
    <w:basedOn w:val="Normal"/>
    <w:next w:val="Normal"/>
    <w:autoRedefine/>
    <w:uiPriority w:val="39"/>
    <w:unhideWhenUsed/>
    <w:rsid w:val="00CC71EB"/>
    <w:pPr>
      <w:spacing w:after="100"/>
      <w:ind w:left="220"/>
    </w:pPr>
  </w:style>
  <w:style w:type="paragraph" w:styleId="TOC3">
    <w:name w:val="toc 3"/>
    <w:basedOn w:val="Normal"/>
    <w:next w:val="Normal"/>
    <w:autoRedefine/>
    <w:uiPriority w:val="39"/>
    <w:unhideWhenUsed/>
    <w:rsid w:val="00CC71EB"/>
    <w:pPr>
      <w:spacing w:after="100"/>
      <w:ind w:left="440"/>
    </w:pPr>
  </w:style>
  <w:style w:type="character" w:styleId="Hyperlink">
    <w:name w:val="Hyperlink"/>
    <w:basedOn w:val="DefaultParagraphFont"/>
    <w:uiPriority w:val="99"/>
    <w:unhideWhenUsed/>
    <w:rsid w:val="00CC71EB"/>
    <w:rPr>
      <w:color w:val="0563C1" w:themeColor="hyperlink"/>
      <w:u w:val="single"/>
    </w:rPr>
  </w:style>
  <w:style w:type="paragraph" w:styleId="Title">
    <w:name w:val="Title"/>
    <w:basedOn w:val="Normal"/>
    <w:next w:val="Normal"/>
    <w:link w:val="TitleChar"/>
    <w:uiPriority w:val="10"/>
    <w:qFormat/>
    <w:rsid w:val="00CC71E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71EB"/>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CC71EB"/>
    <w:rPr>
      <w:b/>
      <w:bCs/>
      <w:i/>
      <w:iCs/>
      <w:spacing w:val="5"/>
    </w:rPr>
  </w:style>
  <w:style w:type="paragraph" w:styleId="Subtitle">
    <w:name w:val="Subtitle"/>
    <w:basedOn w:val="Normal"/>
    <w:next w:val="Normal"/>
    <w:link w:val="SubtitleChar"/>
    <w:uiPriority w:val="11"/>
    <w:qFormat/>
    <w:rsid w:val="00CC71E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C71EB"/>
    <w:rPr>
      <w:rFonts w:eastAsiaTheme="minorEastAsia"/>
      <w:color w:val="5A5A5A" w:themeColor="text1" w:themeTint="A5"/>
      <w:spacing w:val="15"/>
    </w:rPr>
  </w:style>
  <w:style w:type="paragraph" w:styleId="FootnoteText">
    <w:name w:val="footnote text"/>
    <w:basedOn w:val="Normal"/>
    <w:link w:val="FootnoteTextChar"/>
    <w:uiPriority w:val="99"/>
    <w:semiHidden/>
    <w:unhideWhenUsed/>
    <w:rsid w:val="00602D6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02D6D"/>
    <w:rPr>
      <w:sz w:val="20"/>
      <w:szCs w:val="20"/>
    </w:rPr>
  </w:style>
  <w:style w:type="character" w:styleId="FootnoteReference">
    <w:name w:val="footnote reference"/>
    <w:basedOn w:val="DefaultParagraphFont"/>
    <w:uiPriority w:val="99"/>
    <w:semiHidden/>
    <w:unhideWhenUsed/>
    <w:rsid w:val="00602D6D"/>
    <w:rPr>
      <w:vertAlign w:val="superscript"/>
    </w:rPr>
  </w:style>
  <w:style w:type="character" w:customStyle="1" w:styleId="Heading4Char">
    <w:name w:val="Heading 4 Char"/>
    <w:basedOn w:val="DefaultParagraphFont"/>
    <w:link w:val="Heading4"/>
    <w:uiPriority w:val="9"/>
    <w:rsid w:val="008168B0"/>
    <w:rPr>
      <w:rFonts w:asciiTheme="majorHAnsi" w:eastAsiaTheme="majorEastAsia" w:hAnsiTheme="majorHAnsi" w:cstheme="majorBidi"/>
      <w:b/>
      <w:bCs/>
      <w:i/>
      <w:iCs/>
      <w:color w:val="5B9BD5" w:themeColor="accent1"/>
    </w:rPr>
  </w:style>
  <w:style w:type="character" w:styleId="FollowedHyperlink">
    <w:name w:val="FollowedHyperlink"/>
    <w:basedOn w:val="DefaultParagraphFont"/>
    <w:uiPriority w:val="99"/>
    <w:semiHidden/>
    <w:unhideWhenUsed/>
    <w:rsid w:val="004626D4"/>
    <w:rPr>
      <w:color w:val="954F72" w:themeColor="followedHyperlink"/>
      <w:u w:val="single"/>
    </w:rPr>
  </w:style>
  <w:style w:type="paragraph" w:styleId="NoSpacing">
    <w:name w:val="No Spacing"/>
    <w:uiPriority w:val="1"/>
    <w:qFormat/>
    <w:rsid w:val="001F0527"/>
    <w:pPr>
      <w:spacing w:after="0" w:line="240" w:lineRule="auto"/>
    </w:pPr>
    <w:rPr>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6614012">
      <w:bodyDiv w:val="1"/>
      <w:marLeft w:val="0"/>
      <w:marRight w:val="0"/>
      <w:marTop w:val="0"/>
      <w:marBottom w:val="0"/>
      <w:divBdr>
        <w:top w:val="none" w:sz="0" w:space="0" w:color="auto"/>
        <w:left w:val="none" w:sz="0" w:space="0" w:color="auto"/>
        <w:bottom w:val="none" w:sz="0" w:space="0" w:color="auto"/>
        <w:right w:val="none" w:sz="0" w:space="0" w:color="auto"/>
      </w:divBdr>
    </w:div>
    <w:div w:id="406269056">
      <w:bodyDiv w:val="1"/>
      <w:marLeft w:val="0"/>
      <w:marRight w:val="0"/>
      <w:marTop w:val="0"/>
      <w:marBottom w:val="0"/>
      <w:divBdr>
        <w:top w:val="none" w:sz="0" w:space="0" w:color="auto"/>
        <w:left w:val="none" w:sz="0" w:space="0" w:color="auto"/>
        <w:bottom w:val="none" w:sz="0" w:space="0" w:color="auto"/>
        <w:right w:val="none" w:sz="0" w:space="0" w:color="auto"/>
      </w:divBdr>
    </w:div>
    <w:div w:id="464012634">
      <w:bodyDiv w:val="1"/>
      <w:marLeft w:val="0"/>
      <w:marRight w:val="0"/>
      <w:marTop w:val="0"/>
      <w:marBottom w:val="0"/>
      <w:divBdr>
        <w:top w:val="none" w:sz="0" w:space="0" w:color="auto"/>
        <w:left w:val="none" w:sz="0" w:space="0" w:color="auto"/>
        <w:bottom w:val="none" w:sz="0" w:space="0" w:color="auto"/>
        <w:right w:val="none" w:sz="0" w:space="0" w:color="auto"/>
      </w:divBdr>
    </w:div>
    <w:div w:id="649096705">
      <w:bodyDiv w:val="1"/>
      <w:marLeft w:val="0"/>
      <w:marRight w:val="0"/>
      <w:marTop w:val="0"/>
      <w:marBottom w:val="0"/>
      <w:divBdr>
        <w:top w:val="none" w:sz="0" w:space="0" w:color="auto"/>
        <w:left w:val="none" w:sz="0" w:space="0" w:color="auto"/>
        <w:bottom w:val="none" w:sz="0" w:space="0" w:color="auto"/>
        <w:right w:val="none" w:sz="0" w:space="0" w:color="auto"/>
      </w:divBdr>
      <w:divsChild>
        <w:div w:id="1355379441">
          <w:marLeft w:val="0"/>
          <w:marRight w:val="0"/>
          <w:marTop w:val="0"/>
          <w:marBottom w:val="0"/>
          <w:divBdr>
            <w:top w:val="none" w:sz="0" w:space="0" w:color="auto"/>
            <w:left w:val="none" w:sz="0" w:space="0" w:color="auto"/>
            <w:bottom w:val="none" w:sz="0" w:space="0" w:color="auto"/>
            <w:right w:val="none" w:sz="0" w:space="0" w:color="auto"/>
          </w:divBdr>
        </w:div>
      </w:divsChild>
    </w:div>
    <w:div w:id="956595308">
      <w:bodyDiv w:val="1"/>
      <w:marLeft w:val="0"/>
      <w:marRight w:val="0"/>
      <w:marTop w:val="0"/>
      <w:marBottom w:val="0"/>
      <w:divBdr>
        <w:top w:val="none" w:sz="0" w:space="0" w:color="auto"/>
        <w:left w:val="none" w:sz="0" w:space="0" w:color="auto"/>
        <w:bottom w:val="none" w:sz="0" w:space="0" w:color="auto"/>
        <w:right w:val="none" w:sz="0" w:space="0" w:color="auto"/>
      </w:divBdr>
    </w:div>
    <w:div w:id="1008826038">
      <w:bodyDiv w:val="1"/>
      <w:marLeft w:val="0"/>
      <w:marRight w:val="0"/>
      <w:marTop w:val="0"/>
      <w:marBottom w:val="0"/>
      <w:divBdr>
        <w:top w:val="none" w:sz="0" w:space="0" w:color="auto"/>
        <w:left w:val="none" w:sz="0" w:space="0" w:color="auto"/>
        <w:bottom w:val="none" w:sz="0" w:space="0" w:color="auto"/>
        <w:right w:val="none" w:sz="0" w:space="0" w:color="auto"/>
      </w:divBdr>
    </w:div>
    <w:div w:id="1071317162">
      <w:bodyDiv w:val="1"/>
      <w:marLeft w:val="0"/>
      <w:marRight w:val="0"/>
      <w:marTop w:val="0"/>
      <w:marBottom w:val="0"/>
      <w:divBdr>
        <w:top w:val="none" w:sz="0" w:space="0" w:color="auto"/>
        <w:left w:val="none" w:sz="0" w:space="0" w:color="auto"/>
        <w:bottom w:val="none" w:sz="0" w:space="0" w:color="auto"/>
        <w:right w:val="none" w:sz="0" w:space="0" w:color="auto"/>
      </w:divBdr>
    </w:div>
    <w:div w:id="1082676617">
      <w:bodyDiv w:val="1"/>
      <w:marLeft w:val="0"/>
      <w:marRight w:val="0"/>
      <w:marTop w:val="0"/>
      <w:marBottom w:val="0"/>
      <w:divBdr>
        <w:top w:val="none" w:sz="0" w:space="0" w:color="auto"/>
        <w:left w:val="none" w:sz="0" w:space="0" w:color="auto"/>
        <w:bottom w:val="none" w:sz="0" w:space="0" w:color="auto"/>
        <w:right w:val="none" w:sz="0" w:space="0" w:color="auto"/>
      </w:divBdr>
    </w:div>
    <w:div w:id="1266619027">
      <w:bodyDiv w:val="1"/>
      <w:marLeft w:val="0"/>
      <w:marRight w:val="0"/>
      <w:marTop w:val="0"/>
      <w:marBottom w:val="0"/>
      <w:divBdr>
        <w:top w:val="none" w:sz="0" w:space="0" w:color="auto"/>
        <w:left w:val="none" w:sz="0" w:space="0" w:color="auto"/>
        <w:bottom w:val="none" w:sz="0" w:space="0" w:color="auto"/>
        <w:right w:val="none" w:sz="0" w:space="0" w:color="auto"/>
      </w:divBdr>
    </w:div>
    <w:div w:id="1466005653">
      <w:bodyDiv w:val="1"/>
      <w:marLeft w:val="0"/>
      <w:marRight w:val="0"/>
      <w:marTop w:val="0"/>
      <w:marBottom w:val="0"/>
      <w:divBdr>
        <w:top w:val="none" w:sz="0" w:space="0" w:color="auto"/>
        <w:left w:val="none" w:sz="0" w:space="0" w:color="auto"/>
        <w:bottom w:val="none" w:sz="0" w:space="0" w:color="auto"/>
        <w:right w:val="none" w:sz="0" w:space="0" w:color="auto"/>
      </w:divBdr>
    </w:div>
    <w:div w:id="2046756738">
      <w:bodyDiv w:val="1"/>
      <w:marLeft w:val="0"/>
      <w:marRight w:val="0"/>
      <w:marTop w:val="0"/>
      <w:marBottom w:val="0"/>
      <w:divBdr>
        <w:top w:val="none" w:sz="0" w:space="0" w:color="auto"/>
        <w:left w:val="none" w:sz="0" w:space="0" w:color="auto"/>
        <w:bottom w:val="none" w:sz="0" w:space="0" w:color="auto"/>
        <w:right w:val="none" w:sz="0" w:space="0" w:color="auto"/>
      </w:divBdr>
    </w:div>
    <w:div w:id="2107311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oleObject" Target="embeddings/oleObject4.bin"/><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5.emf"/><Relationship Id="rId2" Type="http://schemas.openxmlformats.org/officeDocument/2006/relationships/numbering" Target="numbering.xml"/><Relationship Id="rId16" Type="http://schemas.openxmlformats.org/officeDocument/2006/relationships/hyperlink" Target="https://www.google.ca/url?sa=t&amp;rct=j&amp;q=&amp;esrc=s&amp;source=web&amp;cd=11&amp;ved=0CD8QFjAKahUKEwjlz9jxwNHHAhWFQ5IKHSm6BaQ&amp;url=http%3A%2F%2Fwww.cs.jhu.edu%2F~yairamir%2Fcs418%2Fos2%2Fsld004.htm&amp;ei=5lTjVeXEDoWHyQSp9JagCg&amp;usg=AFQjCNH7SrZjY8nGKeZsfQJ5ABuEjIeUDA&amp;sig2=r-ABAj1SEclP6VLnPw3Meg&amp;cad=rja" TargetMode="External"/><Relationship Id="rId20" Type="http://schemas.openxmlformats.org/officeDocument/2006/relationships/hyperlink" Target="https://developers.facebook.com/tools/explorer/145634995501895/?method=GET&amp;path=me&amp;version=v2.3"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hyperlink" Target="https://www.predixionsoftware.com/" TargetMode="Externa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4.emf"/><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www.custora.com/university/for-marketers/customer-centric-marketing/basic"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671963-5166-453E-BE00-3EB8E65C36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7C28F5A7</Template>
  <TotalTime>15431</TotalTime>
  <Pages>18</Pages>
  <Words>3588</Words>
  <Characters>20453</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Nathan Cao;Bill Liavas</dc:creator>
  <cp:lastModifiedBy>Nathan Cao</cp:lastModifiedBy>
  <cp:revision>245</cp:revision>
  <cp:lastPrinted>2015-08-31T20:03:00Z</cp:lastPrinted>
  <dcterms:created xsi:type="dcterms:W3CDTF">2015-01-19T16:04:00Z</dcterms:created>
  <dcterms:modified xsi:type="dcterms:W3CDTF">2015-08-31T21:52:00Z</dcterms:modified>
</cp:coreProperties>
</file>